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00B6D" w14:textId="77777777" w:rsidR="000A4DED" w:rsidRDefault="000A4DE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7479"/>
        <w:gridCol w:w="1524"/>
      </w:tblGrid>
      <w:tr w:rsidR="000A4DED" w14:paraId="05446E6C" w14:textId="77777777" w:rsidTr="00BE510C"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0032F90" w14:textId="77777777" w:rsidR="000A4DED" w:rsidRPr="004F7957" w:rsidRDefault="000A4DED" w:rsidP="00BE510C">
            <w:pPr>
              <w:rPr>
                <w:b/>
                <w:sz w:val="28"/>
                <w:szCs w:val="28"/>
              </w:rPr>
            </w:pPr>
            <w:r w:rsidRPr="002B4037">
              <w:rPr>
                <w:b/>
                <w:sz w:val="24"/>
                <w:szCs w:val="24"/>
              </w:rPr>
              <w:br w:type="page"/>
            </w:r>
            <w:r w:rsidRPr="002B4037">
              <w:br w:type="page"/>
            </w:r>
            <w:r w:rsidRPr="002B4037">
              <w:br w:type="page"/>
            </w:r>
            <w:r w:rsidRPr="002B4037">
              <w:br w:type="page"/>
            </w:r>
            <w:r>
              <w:rPr>
                <w:b/>
                <w:sz w:val="28"/>
                <w:szCs w:val="28"/>
              </w:rPr>
              <w:t>Produkt: Autonomes Log</w:t>
            </w:r>
            <w:r w:rsidR="007040E6">
              <w:rPr>
                <w:b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stik-Fahrzeug</w:t>
            </w:r>
          </w:p>
        </w:tc>
      </w:tr>
      <w:tr w:rsidR="00E31BF5" w:rsidRPr="005A6DCB" w14:paraId="0408E6AD" w14:textId="77777777" w:rsidTr="00E31BF5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4CE72C" w14:textId="77777777" w:rsidR="00E31BF5" w:rsidRPr="005B4F3A" w:rsidRDefault="00E31BF5" w:rsidP="006602B6">
            <w:pPr>
              <w:rPr>
                <w:sz w:val="24"/>
                <w:szCs w:val="24"/>
              </w:rPr>
            </w:pPr>
            <w:r w:rsidRPr="005B4F3A">
              <w:rPr>
                <w:b/>
                <w:sz w:val="24"/>
                <w:szCs w:val="24"/>
              </w:rPr>
              <w:t xml:space="preserve">Anwendungsszenario: </w:t>
            </w:r>
            <w:r w:rsidR="006602B6">
              <w:rPr>
                <w:b/>
                <w:sz w:val="24"/>
                <w:szCs w:val="24"/>
              </w:rPr>
              <w:t>Lokalisieren ohne Karte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4D56D3" w14:textId="77777777" w:rsidR="00E31BF5" w:rsidRPr="005A6DCB" w:rsidRDefault="00E31BF5" w:rsidP="00BE510C">
            <w:pPr>
              <w:rPr>
                <w:sz w:val="24"/>
                <w:szCs w:val="24"/>
              </w:rPr>
            </w:pPr>
            <w:r w:rsidRPr="005A6DCB">
              <w:rPr>
                <w:b/>
                <w:sz w:val="24"/>
                <w:szCs w:val="24"/>
              </w:rPr>
              <w:t>Nr.</w:t>
            </w:r>
            <w:r>
              <w:rPr>
                <w:b/>
                <w:sz w:val="24"/>
                <w:szCs w:val="24"/>
              </w:rPr>
              <w:t xml:space="preserve"> 1</w:t>
            </w:r>
          </w:p>
        </w:tc>
      </w:tr>
      <w:tr w:rsidR="00E31BF5" w:rsidRPr="005A6DCB" w14:paraId="4A83BD8D" w14:textId="77777777" w:rsidTr="00E31BF5">
        <w:trPr>
          <w:trHeight w:val="8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4861E70" w14:textId="77777777" w:rsidR="00E31BF5" w:rsidRDefault="00E31BF5" w:rsidP="00BE51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Vorbedingung:</w:t>
            </w:r>
          </w:p>
          <w:p w14:paraId="084A933F" w14:textId="77777777" w:rsidR="006602B6" w:rsidRPr="006602B6" w:rsidRDefault="006602B6" w:rsidP="00BE510C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2FFF8239" w14:textId="77777777" w:rsidR="00E31BF5" w:rsidRDefault="00E31BF5" w:rsidP="00BE51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Systemverhalten:</w:t>
            </w:r>
          </w:p>
          <w:p w14:paraId="7833903B" w14:textId="77777777" w:rsidR="006602B6" w:rsidRPr="006602B6" w:rsidRDefault="006602B6" w:rsidP="00BE510C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6D312B3B" w14:textId="77777777" w:rsidR="00E31BF5" w:rsidRDefault="00E31BF5" w:rsidP="00BE51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Nachbedingung:</w:t>
            </w:r>
          </w:p>
          <w:p w14:paraId="125463C2" w14:textId="77777777" w:rsidR="00E31BF5" w:rsidRPr="006602B6" w:rsidRDefault="006602B6" w:rsidP="006602B6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</w:tbl>
    <w:p w14:paraId="3B0BAD47" w14:textId="77777777" w:rsidR="00257DF8" w:rsidRDefault="00257DF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7479"/>
        <w:gridCol w:w="1524"/>
      </w:tblGrid>
      <w:tr w:rsidR="006602B6" w14:paraId="7DDD0DFC" w14:textId="77777777" w:rsidTr="006602B6">
        <w:trPr>
          <w:trHeight w:val="5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A035B94" w14:textId="77777777" w:rsidR="006602B6" w:rsidRPr="004F7957" w:rsidRDefault="006602B6" w:rsidP="0072454D">
            <w:pPr>
              <w:rPr>
                <w:b/>
                <w:sz w:val="28"/>
                <w:szCs w:val="28"/>
              </w:rPr>
            </w:pPr>
            <w:r w:rsidRPr="002B4037">
              <w:rPr>
                <w:b/>
                <w:sz w:val="24"/>
                <w:szCs w:val="24"/>
              </w:rPr>
              <w:br w:type="page"/>
            </w:r>
            <w:r w:rsidRPr="002B4037">
              <w:br w:type="page"/>
            </w:r>
            <w:r w:rsidRPr="002B4037">
              <w:br w:type="page"/>
            </w:r>
            <w:r w:rsidRPr="002B4037">
              <w:br w:type="page"/>
            </w:r>
            <w:r>
              <w:rPr>
                <w:b/>
                <w:sz w:val="28"/>
                <w:szCs w:val="28"/>
              </w:rPr>
              <w:t>Produkt: Autonomes Logistik-Fahrzeug</w:t>
            </w:r>
          </w:p>
        </w:tc>
      </w:tr>
      <w:tr w:rsidR="006602B6" w:rsidRPr="005A6DCB" w14:paraId="6FA39D2D" w14:textId="77777777" w:rsidTr="0072454D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6E78DB" w14:textId="77777777" w:rsidR="006602B6" w:rsidRPr="005B4F3A" w:rsidRDefault="006602B6" w:rsidP="00277321">
            <w:pPr>
              <w:rPr>
                <w:sz w:val="24"/>
                <w:szCs w:val="24"/>
              </w:rPr>
            </w:pPr>
            <w:r w:rsidRPr="005B4F3A">
              <w:rPr>
                <w:b/>
                <w:sz w:val="24"/>
                <w:szCs w:val="24"/>
              </w:rPr>
              <w:t xml:space="preserve">Anwendungsszenario: </w:t>
            </w:r>
            <w:r>
              <w:rPr>
                <w:b/>
                <w:sz w:val="24"/>
                <w:szCs w:val="24"/>
              </w:rPr>
              <w:t xml:space="preserve">Lokalisieren </w:t>
            </w:r>
            <w:r>
              <w:rPr>
                <w:b/>
                <w:sz w:val="24"/>
                <w:szCs w:val="24"/>
              </w:rPr>
              <w:t xml:space="preserve">mit vorhandener </w:t>
            </w:r>
            <w:r w:rsidR="00277321">
              <w:rPr>
                <w:b/>
                <w:sz w:val="24"/>
                <w:szCs w:val="24"/>
              </w:rPr>
              <w:t>Karte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1F2A39" w14:textId="77777777" w:rsidR="006602B6" w:rsidRPr="005A6DCB" w:rsidRDefault="006602B6" w:rsidP="0072454D">
            <w:pPr>
              <w:rPr>
                <w:sz w:val="24"/>
                <w:szCs w:val="24"/>
              </w:rPr>
            </w:pPr>
            <w:r w:rsidRPr="005A6DCB">
              <w:rPr>
                <w:b/>
                <w:sz w:val="24"/>
                <w:szCs w:val="24"/>
              </w:rPr>
              <w:t>Nr.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2</w:t>
            </w:r>
          </w:p>
        </w:tc>
      </w:tr>
      <w:tr w:rsidR="006602B6" w:rsidRPr="005A6DCB" w14:paraId="606E05FB" w14:textId="77777777" w:rsidTr="0072454D">
        <w:trPr>
          <w:trHeight w:val="8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D1CAB2" w14:textId="77777777" w:rsidR="006602B6" w:rsidRDefault="006602B6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Vorbedingung:</w:t>
            </w:r>
          </w:p>
          <w:p w14:paraId="7559F889" w14:textId="77777777" w:rsidR="006602B6" w:rsidRPr="006602B6" w:rsidRDefault="006602B6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17A092F0" w14:textId="77777777" w:rsidR="006602B6" w:rsidRDefault="006602B6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Systemverhalten:</w:t>
            </w:r>
          </w:p>
          <w:p w14:paraId="0631BBB6" w14:textId="77777777" w:rsidR="006602B6" w:rsidRPr="006602B6" w:rsidRDefault="006602B6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3CFAE346" w14:textId="77777777" w:rsidR="006602B6" w:rsidRDefault="006602B6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Nachbedingung:</w:t>
            </w:r>
          </w:p>
          <w:p w14:paraId="7FEDCA12" w14:textId="77777777" w:rsidR="006602B6" w:rsidRPr="006602B6" w:rsidRDefault="006602B6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</w:tbl>
    <w:p w14:paraId="77E84852" w14:textId="77777777" w:rsidR="006602B6" w:rsidRDefault="006602B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7479"/>
        <w:gridCol w:w="1524"/>
      </w:tblGrid>
      <w:tr w:rsidR="00277321" w14:paraId="0BF52F4D" w14:textId="77777777" w:rsidTr="0072454D">
        <w:trPr>
          <w:trHeight w:val="5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52B5F56" w14:textId="77777777" w:rsidR="00277321" w:rsidRPr="004F7957" w:rsidRDefault="00277321" w:rsidP="0072454D">
            <w:pPr>
              <w:rPr>
                <w:b/>
                <w:sz w:val="28"/>
                <w:szCs w:val="28"/>
              </w:rPr>
            </w:pPr>
            <w:r w:rsidRPr="002B4037">
              <w:rPr>
                <w:b/>
                <w:sz w:val="24"/>
                <w:szCs w:val="24"/>
              </w:rPr>
              <w:br w:type="page"/>
            </w:r>
            <w:r w:rsidRPr="002B4037">
              <w:br w:type="page"/>
            </w:r>
            <w:r w:rsidRPr="002B4037">
              <w:br w:type="page"/>
            </w:r>
            <w:r w:rsidRPr="002B4037">
              <w:br w:type="page"/>
            </w:r>
            <w:r>
              <w:rPr>
                <w:b/>
                <w:sz w:val="28"/>
                <w:szCs w:val="28"/>
              </w:rPr>
              <w:t>Produkt: Autonomes Logistik-Fahrzeug</w:t>
            </w:r>
          </w:p>
        </w:tc>
      </w:tr>
      <w:tr w:rsidR="00277321" w:rsidRPr="005A6DCB" w14:paraId="1690B698" w14:textId="77777777" w:rsidTr="0072454D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245445" w14:textId="77777777" w:rsidR="00277321" w:rsidRPr="005B4F3A" w:rsidRDefault="00277321" w:rsidP="00277321">
            <w:pPr>
              <w:rPr>
                <w:sz w:val="24"/>
                <w:szCs w:val="24"/>
              </w:rPr>
            </w:pPr>
            <w:r w:rsidRPr="005B4F3A">
              <w:rPr>
                <w:b/>
                <w:sz w:val="24"/>
                <w:szCs w:val="24"/>
              </w:rPr>
              <w:t xml:space="preserve">Anwendungsszenario: </w:t>
            </w:r>
            <w:r>
              <w:rPr>
                <w:b/>
                <w:sz w:val="24"/>
                <w:szCs w:val="24"/>
              </w:rPr>
              <w:t>SLAM durch Lidar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C1B6DC" w14:textId="77777777" w:rsidR="00277321" w:rsidRPr="005A6DCB" w:rsidRDefault="00277321" w:rsidP="0072454D">
            <w:pPr>
              <w:rPr>
                <w:sz w:val="24"/>
                <w:szCs w:val="24"/>
              </w:rPr>
            </w:pPr>
            <w:r w:rsidRPr="005A6DCB">
              <w:rPr>
                <w:b/>
                <w:sz w:val="24"/>
                <w:szCs w:val="24"/>
              </w:rPr>
              <w:t>Nr.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3</w:t>
            </w:r>
          </w:p>
        </w:tc>
      </w:tr>
      <w:tr w:rsidR="00277321" w:rsidRPr="005A6DCB" w14:paraId="5298A113" w14:textId="77777777" w:rsidTr="0072454D">
        <w:trPr>
          <w:trHeight w:val="8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B9A030" w14:textId="77777777" w:rsidR="00277321" w:rsidRDefault="00277321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Vorbedingung:</w:t>
            </w:r>
          </w:p>
          <w:p w14:paraId="14432968" w14:textId="77777777" w:rsidR="00277321" w:rsidRPr="006602B6" w:rsidRDefault="00277321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6F9837B2" w14:textId="77777777" w:rsidR="00277321" w:rsidRDefault="00277321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Systemverhalten:</w:t>
            </w:r>
          </w:p>
          <w:p w14:paraId="3D9D9B5B" w14:textId="77777777" w:rsidR="00277321" w:rsidRPr="006602B6" w:rsidRDefault="00277321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625DB6EA" w14:textId="77777777" w:rsidR="00277321" w:rsidRDefault="00277321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Nachbedingung:</w:t>
            </w:r>
          </w:p>
          <w:p w14:paraId="403F2C70" w14:textId="77777777" w:rsidR="00277321" w:rsidRPr="006602B6" w:rsidRDefault="00277321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  <w:tr w:rsidR="00277321" w:rsidRPr="005A6DCB" w14:paraId="6BC5C026" w14:textId="77777777" w:rsidTr="0072454D">
        <w:trPr>
          <w:trHeight w:val="8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682E51" w14:textId="77777777" w:rsidR="00277321" w:rsidRDefault="00277321" w:rsidP="0072454D">
            <w:pPr>
              <w:rPr>
                <w:b/>
                <w:sz w:val="24"/>
                <w:szCs w:val="24"/>
              </w:rPr>
            </w:pPr>
          </w:p>
        </w:tc>
      </w:tr>
    </w:tbl>
    <w:p w14:paraId="1C697322" w14:textId="77777777" w:rsidR="00742A54" w:rsidRDefault="00742A54" w:rsidP="00153FC4"/>
    <w:p w14:paraId="7E053EBE" w14:textId="77777777" w:rsidR="005600AA" w:rsidRDefault="005600AA" w:rsidP="00153FC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7479"/>
        <w:gridCol w:w="1524"/>
      </w:tblGrid>
      <w:tr w:rsidR="00277321" w14:paraId="0D6E7E8D" w14:textId="77777777" w:rsidTr="00277321">
        <w:trPr>
          <w:trHeight w:val="599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472A69D" w14:textId="77777777" w:rsidR="00277321" w:rsidRPr="004F7957" w:rsidRDefault="00277321" w:rsidP="0072454D">
            <w:pPr>
              <w:rPr>
                <w:b/>
                <w:sz w:val="28"/>
                <w:szCs w:val="28"/>
              </w:rPr>
            </w:pPr>
            <w:r w:rsidRPr="002B4037">
              <w:rPr>
                <w:b/>
                <w:sz w:val="24"/>
                <w:szCs w:val="24"/>
              </w:rPr>
              <w:br w:type="page"/>
            </w:r>
            <w:r w:rsidRPr="002B4037">
              <w:br w:type="page"/>
            </w:r>
            <w:r w:rsidRPr="002B4037">
              <w:br w:type="page"/>
            </w:r>
            <w:r w:rsidRPr="002B4037">
              <w:br w:type="page"/>
            </w:r>
            <w:r>
              <w:rPr>
                <w:b/>
                <w:sz w:val="28"/>
                <w:szCs w:val="28"/>
              </w:rPr>
              <w:t>Produkt: Autonomes Logistik-Fahrzeug</w:t>
            </w:r>
          </w:p>
        </w:tc>
      </w:tr>
      <w:tr w:rsidR="00277321" w:rsidRPr="005A6DCB" w14:paraId="654F9330" w14:textId="77777777" w:rsidTr="0072454D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F98C76" w14:textId="77777777" w:rsidR="00277321" w:rsidRPr="005B4F3A" w:rsidRDefault="00277321" w:rsidP="0072454D">
            <w:pPr>
              <w:rPr>
                <w:sz w:val="24"/>
                <w:szCs w:val="24"/>
              </w:rPr>
            </w:pPr>
            <w:r w:rsidRPr="005B4F3A">
              <w:rPr>
                <w:b/>
                <w:sz w:val="24"/>
                <w:szCs w:val="24"/>
              </w:rPr>
              <w:t xml:space="preserve">Anwendungsszenario: </w:t>
            </w:r>
            <w:r>
              <w:rPr>
                <w:b/>
                <w:sz w:val="24"/>
                <w:szCs w:val="24"/>
              </w:rPr>
              <w:t>SLAM durch Lidar</w:t>
            </w:r>
            <w:r>
              <w:rPr>
                <w:b/>
                <w:sz w:val="24"/>
                <w:szCs w:val="24"/>
              </w:rPr>
              <w:t xml:space="preserve"> und Kinect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8E6F46" w14:textId="77777777" w:rsidR="00277321" w:rsidRPr="005A6DCB" w:rsidRDefault="00277321" w:rsidP="0072454D">
            <w:pPr>
              <w:rPr>
                <w:sz w:val="24"/>
                <w:szCs w:val="24"/>
              </w:rPr>
            </w:pPr>
            <w:r w:rsidRPr="005A6DCB">
              <w:rPr>
                <w:b/>
                <w:sz w:val="24"/>
                <w:szCs w:val="24"/>
              </w:rPr>
              <w:t>Nr.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4</w:t>
            </w:r>
          </w:p>
        </w:tc>
      </w:tr>
      <w:tr w:rsidR="00277321" w:rsidRPr="005A6DCB" w14:paraId="1FA863C1" w14:textId="77777777" w:rsidTr="0072454D">
        <w:trPr>
          <w:trHeight w:val="8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CE9292" w14:textId="77777777" w:rsidR="00277321" w:rsidRDefault="00277321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Vorbedingung:</w:t>
            </w:r>
          </w:p>
          <w:p w14:paraId="67D9C7B9" w14:textId="77777777" w:rsidR="00277321" w:rsidRPr="006602B6" w:rsidRDefault="00277321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28CFF87F" w14:textId="77777777" w:rsidR="00277321" w:rsidRDefault="00277321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Systemverhalten:</w:t>
            </w:r>
          </w:p>
          <w:p w14:paraId="4D7CF661" w14:textId="77777777" w:rsidR="00277321" w:rsidRPr="006602B6" w:rsidRDefault="00277321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4E04C3B3" w14:textId="77777777" w:rsidR="00277321" w:rsidRDefault="00277321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Nachbedingung:</w:t>
            </w:r>
          </w:p>
          <w:p w14:paraId="27D4896A" w14:textId="77777777" w:rsidR="00277321" w:rsidRPr="006602B6" w:rsidRDefault="00277321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</w:tbl>
    <w:p w14:paraId="1A079817" w14:textId="77777777" w:rsidR="00277321" w:rsidRDefault="00277321" w:rsidP="00153FC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7479"/>
        <w:gridCol w:w="1524"/>
      </w:tblGrid>
      <w:tr w:rsidR="005600AA" w14:paraId="6EBAE3E3" w14:textId="77777777" w:rsidTr="0072454D">
        <w:trPr>
          <w:trHeight w:val="599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5E86014" w14:textId="77777777" w:rsidR="005600AA" w:rsidRPr="004F7957" w:rsidRDefault="005600AA" w:rsidP="0072454D">
            <w:pPr>
              <w:rPr>
                <w:b/>
                <w:sz w:val="28"/>
                <w:szCs w:val="28"/>
              </w:rPr>
            </w:pPr>
            <w:r w:rsidRPr="002B4037">
              <w:rPr>
                <w:b/>
                <w:sz w:val="24"/>
                <w:szCs w:val="24"/>
              </w:rPr>
              <w:br w:type="page"/>
            </w:r>
            <w:r w:rsidRPr="002B4037">
              <w:br w:type="page"/>
            </w:r>
            <w:r w:rsidRPr="002B4037">
              <w:br w:type="page"/>
            </w:r>
            <w:r w:rsidRPr="002B4037">
              <w:br w:type="page"/>
            </w:r>
            <w:r>
              <w:rPr>
                <w:b/>
                <w:sz w:val="28"/>
                <w:szCs w:val="28"/>
              </w:rPr>
              <w:t>Produkt: Autonomes Logistik-Fahrzeug</w:t>
            </w:r>
          </w:p>
        </w:tc>
      </w:tr>
      <w:tr w:rsidR="005600AA" w:rsidRPr="005A6DCB" w14:paraId="6D77888F" w14:textId="77777777" w:rsidTr="0072454D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C568CA" w14:textId="036B232E" w:rsidR="005600AA" w:rsidRPr="005B4F3A" w:rsidRDefault="005600AA" w:rsidP="005600AA">
            <w:pPr>
              <w:rPr>
                <w:sz w:val="24"/>
                <w:szCs w:val="24"/>
              </w:rPr>
            </w:pPr>
            <w:r w:rsidRPr="005B4F3A">
              <w:rPr>
                <w:b/>
                <w:sz w:val="24"/>
                <w:szCs w:val="24"/>
              </w:rPr>
              <w:t xml:space="preserve">Anwendungsszenario: </w:t>
            </w:r>
            <w:r>
              <w:rPr>
                <w:b/>
                <w:sz w:val="24"/>
                <w:szCs w:val="24"/>
              </w:rPr>
              <w:t>Probleme bei Fahrt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51C175" w14:textId="6423881E" w:rsidR="005600AA" w:rsidRPr="005A6DCB" w:rsidRDefault="005600AA" w:rsidP="0072454D">
            <w:pPr>
              <w:rPr>
                <w:sz w:val="24"/>
                <w:szCs w:val="24"/>
              </w:rPr>
            </w:pPr>
            <w:r w:rsidRPr="005A6DCB">
              <w:rPr>
                <w:b/>
                <w:sz w:val="24"/>
                <w:szCs w:val="24"/>
              </w:rPr>
              <w:t>Nr.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5</w:t>
            </w:r>
          </w:p>
        </w:tc>
      </w:tr>
      <w:tr w:rsidR="005600AA" w:rsidRPr="005A6DCB" w14:paraId="541FAB44" w14:textId="77777777" w:rsidTr="0072454D">
        <w:trPr>
          <w:trHeight w:val="8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BEB4BC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Vorbedingung:</w:t>
            </w:r>
          </w:p>
          <w:p w14:paraId="38286198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0034E122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Systemverhalten:</w:t>
            </w:r>
          </w:p>
          <w:p w14:paraId="07AD91D3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28BFEF2C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Nachbedingung:</w:t>
            </w:r>
          </w:p>
          <w:p w14:paraId="66473095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</w:tbl>
    <w:p w14:paraId="20FF1C2B" w14:textId="77777777" w:rsidR="005600AA" w:rsidRDefault="005600AA" w:rsidP="00153FC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7479"/>
        <w:gridCol w:w="1524"/>
      </w:tblGrid>
      <w:tr w:rsidR="005600AA" w14:paraId="242AB540" w14:textId="77777777" w:rsidTr="0072454D">
        <w:trPr>
          <w:trHeight w:val="599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BDA6393" w14:textId="77777777" w:rsidR="005600AA" w:rsidRPr="004F7957" w:rsidRDefault="005600AA" w:rsidP="0072454D">
            <w:pPr>
              <w:rPr>
                <w:b/>
                <w:sz w:val="28"/>
                <w:szCs w:val="28"/>
              </w:rPr>
            </w:pPr>
            <w:r w:rsidRPr="002B4037">
              <w:rPr>
                <w:b/>
                <w:sz w:val="24"/>
                <w:szCs w:val="24"/>
              </w:rPr>
              <w:br w:type="page"/>
            </w:r>
            <w:r w:rsidRPr="002B4037">
              <w:br w:type="page"/>
            </w:r>
            <w:r w:rsidRPr="002B4037">
              <w:br w:type="page"/>
            </w:r>
            <w:r w:rsidRPr="002B4037">
              <w:br w:type="page"/>
            </w:r>
            <w:r>
              <w:rPr>
                <w:b/>
                <w:sz w:val="28"/>
                <w:szCs w:val="28"/>
              </w:rPr>
              <w:t>Produkt: Autonomes Logistik-Fahrzeug</w:t>
            </w:r>
          </w:p>
        </w:tc>
      </w:tr>
      <w:tr w:rsidR="005600AA" w:rsidRPr="005A6DCB" w14:paraId="22D7961F" w14:textId="77777777" w:rsidTr="0072454D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5783098" w14:textId="06AAF6D9" w:rsidR="005600AA" w:rsidRPr="005B4F3A" w:rsidRDefault="005600AA" w:rsidP="005600AA">
            <w:pPr>
              <w:rPr>
                <w:sz w:val="24"/>
                <w:szCs w:val="24"/>
              </w:rPr>
            </w:pPr>
            <w:r w:rsidRPr="005B4F3A">
              <w:rPr>
                <w:b/>
                <w:sz w:val="24"/>
                <w:szCs w:val="24"/>
              </w:rPr>
              <w:t xml:space="preserve">Anwendungsszenario: </w:t>
            </w:r>
            <w:r>
              <w:rPr>
                <w:b/>
                <w:sz w:val="24"/>
                <w:szCs w:val="24"/>
              </w:rPr>
              <w:t>Tür öffnen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ECF09D" w14:textId="250467EF" w:rsidR="005600AA" w:rsidRPr="005A6DCB" w:rsidRDefault="005600AA" w:rsidP="0072454D">
            <w:pPr>
              <w:rPr>
                <w:sz w:val="24"/>
                <w:szCs w:val="24"/>
              </w:rPr>
            </w:pPr>
            <w:r w:rsidRPr="005A6DCB">
              <w:rPr>
                <w:b/>
                <w:sz w:val="24"/>
                <w:szCs w:val="24"/>
              </w:rPr>
              <w:t>Nr.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6</w:t>
            </w:r>
          </w:p>
        </w:tc>
      </w:tr>
      <w:tr w:rsidR="005600AA" w:rsidRPr="005A6DCB" w14:paraId="183618CE" w14:textId="77777777" w:rsidTr="0072454D">
        <w:trPr>
          <w:trHeight w:val="8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A6E9FE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Vorbedingung:</w:t>
            </w:r>
          </w:p>
          <w:p w14:paraId="756BA118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3D0FFE2B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Systemverhalten:</w:t>
            </w:r>
          </w:p>
          <w:p w14:paraId="2996998E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118D9F93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Nachbedingung:</w:t>
            </w:r>
          </w:p>
          <w:p w14:paraId="012F8CB8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</w:tbl>
    <w:p w14:paraId="0A312EBB" w14:textId="77777777" w:rsidR="005600AA" w:rsidRDefault="005600AA" w:rsidP="00153FC4"/>
    <w:p w14:paraId="30626DF1" w14:textId="77777777" w:rsidR="00DB587B" w:rsidRDefault="00742A54" w:rsidP="00153FC4">
      <w:r>
        <w:br w:type="page"/>
      </w:r>
    </w:p>
    <w:p w14:paraId="4B208A3F" w14:textId="77777777" w:rsidR="00742A54" w:rsidRDefault="00742A54" w:rsidP="00153FC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7479"/>
        <w:gridCol w:w="1524"/>
      </w:tblGrid>
      <w:tr w:rsidR="005600AA" w14:paraId="1222A039" w14:textId="77777777" w:rsidTr="0072454D">
        <w:trPr>
          <w:trHeight w:val="599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3579602" w14:textId="77777777" w:rsidR="005600AA" w:rsidRPr="004F7957" w:rsidRDefault="005600AA" w:rsidP="0072454D">
            <w:pPr>
              <w:rPr>
                <w:b/>
                <w:sz w:val="28"/>
                <w:szCs w:val="28"/>
              </w:rPr>
            </w:pPr>
            <w:r w:rsidRPr="002B4037">
              <w:rPr>
                <w:b/>
                <w:sz w:val="24"/>
                <w:szCs w:val="24"/>
              </w:rPr>
              <w:br w:type="page"/>
            </w:r>
            <w:r w:rsidRPr="002B4037">
              <w:br w:type="page"/>
            </w:r>
            <w:r w:rsidRPr="002B4037">
              <w:br w:type="page"/>
            </w:r>
            <w:r w:rsidRPr="002B4037">
              <w:br w:type="page"/>
            </w:r>
            <w:r>
              <w:rPr>
                <w:b/>
                <w:sz w:val="28"/>
                <w:szCs w:val="28"/>
              </w:rPr>
              <w:t>Produkt: Autonomes Logistik-Fahrzeug</w:t>
            </w:r>
          </w:p>
        </w:tc>
      </w:tr>
      <w:tr w:rsidR="005600AA" w:rsidRPr="005A6DCB" w14:paraId="71A48EAB" w14:textId="77777777" w:rsidTr="0072454D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6967D9" w14:textId="38C452E3" w:rsidR="005600AA" w:rsidRPr="005B4F3A" w:rsidRDefault="005600AA" w:rsidP="005600AA">
            <w:pPr>
              <w:rPr>
                <w:sz w:val="24"/>
                <w:szCs w:val="24"/>
              </w:rPr>
            </w:pPr>
            <w:r w:rsidRPr="005B4F3A">
              <w:rPr>
                <w:b/>
                <w:sz w:val="24"/>
                <w:szCs w:val="24"/>
              </w:rPr>
              <w:t xml:space="preserve">Anwendungsszenario: </w:t>
            </w:r>
            <w:r>
              <w:rPr>
                <w:b/>
                <w:sz w:val="24"/>
                <w:szCs w:val="24"/>
              </w:rPr>
              <w:t>Fahrplan erstellen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C1D210" w14:textId="2C030527" w:rsidR="005600AA" w:rsidRPr="005A6DCB" w:rsidRDefault="005600AA" w:rsidP="0072454D">
            <w:pPr>
              <w:rPr>
                <w:sz w:val="24"/>
                <w:szCs w:val="24"/>
              </w:rPr>
            </w:pPr>
            <w:r w:rsidRPr="005A6DCB">
              <w:rPr>
                <w:b/>
                <w:sz w:val="24"/>
                <w:szCs w:val="24"/>
              </w:rPr>
              <w:t>Nr.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7</w:t>
            </w:r>
          </w:p>
        </w:tc>
      </w:tr>
      <w:tr w:rsidR="005600AA" w:rsidRPr="005A6DCB" w14:paraId="72F04599" w14:textId="77777777" w:rsidTr="0072454D">
        <w:trPr>
          <w:trHeight w:val="8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10234AD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Vorbedingung:</w:t>
            </w:r>
          </w:p>
          <w:p w14:paraId="5CABA2BE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3F8F4151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Systemverhalten:</w:t>
            </w:r>
          </w:p>
          <w:p w14:paraId="75C9A8A6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5457DB8B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Nachbedingung:</w:t>
            </w:r>
          </w:p>
          <w:p w14:paraId="498E4B6C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</w:tbl>
    <w:p w14:paraId="7BC53A81" w14:textId="77777777" w:rsidR="005600AA" w:rsidRDefault="005600AA" w:rsidP="00153FC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7479"/>
        <w:gridCol w:w="1524"/>
      </w:tblGrid>
      <w:tr w:rsidR="005600AA" w14:paraId="67B2DA61" w14:textId="77777777" w:rsidTr="0072454D">
        <w:trPr>
          <w:trHeight w:val="599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E8B0E5C" w14:textId="77777777" w:rsidR="005600AA" w:rsidRPr="004F7957" w:rsidRDefault="005600AA" w:rsidP="0072454D">
            <w:pPr>
              <w:rPr>
                <w:b/>
                <w:sz w:val="28"/>
                <w:szCs w:val="28"/>
              </w:rPr>
            </w:pPr>
            <w:r w:rsidRPr="002B4037">
              <w:rPr>
                <w:b/>
                <w:sz w:val="24"/>
                <w:szCs w:val="24"/>
              </w:rPr>
              <w:br w:type="page"/>
            </w:r>
            <w:r w:rsidRPr="002B4037">
              <w:br w:type="page"/>
            </w:r>
            <w:r w:rsidRPr="002B4037">
              <w:br w:type="page"/>
            </w:r>
            <w:r w:rsidRPr="002B4037">
              <w:br w:type="page"/>
            </w:r>
            <w:r>
              <w:rPr>
                <w:b/>
                <w:sz w:val="28"/>
                <w:szCs w:val="28"/>
              </w:rPr>
              <w:t>Produkt: Autonomes Logistik-Fahrzeug</w:t>
            </w:r>
          </w:p>
        </w:tc>
      </w:tr>
      <w:tr w:rsidR="005600AA" w:rsidRPr="005A6DCB" w14:paraId="73A9156B" w14:textId="77777777" w:rsidTr="0072454D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7097EC" w14:textId="5F5CC776" w:rsidR="005600AA" w:rsidRPr="005B4F3A" w:rsidRDefault="005600AA" w:rsidP="005600AA">
            <w:pPr>
              <w:rPr>
                <w:sz w:val="24"/>
                <w:szCs w:val="24"/>
              </w:rPr>
            </w:pPr>
            <w:r w:rsidRPr="005B4F3A">
              <w:rPr>
                <w:b/>
                <w:sz w:val="24"/>
                <w:szCs w:val="24"/>
              </w:rPr>
              <w:t xml:space="preserve">Anwendungsszenario: </w:t>
            </w:r>
            <w:r w:rsidR="00AF5433">
              <w:rPr>
                <w:b/>
                <w:sz w:val="24"/>
                <w:szCs w:val="24"/>
              </w:rPr>
              <w:t>System Check</w:t>
            </w:r>
            <w:bookmarkStart w:id="0" w:name="_GoBack"/>
            <w:bookmarkEnd w:id="0"/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1812D06" w14:textId="660B5E83" w:rsidR="005600AA" w:rsidRPr="005A6DCB" w:rsidRDefault="005600AA" w:rsidP="0072454D">
            <w:pPr>
              <w:rPr>
                <w:sz w:val="24"/>
                <w:szCs w:val="24"/>
              </w:rPr>
            </w:pPr>
            <w:r w:rsidRPr="005A6DCB">
              <w:rPr>
                <w:b/>
                <w:sz w:val="24"/>
                <w:szCs w:val="24"/>
              </w:rPr>
              <w:t>Nr.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8</w:t>
            </w:r>
          </w:p>
        </w:tc>
      </w:tr>
      <w:tr w:rsidR="005600AA" w:rsidRPr="005A6DCB" w14:paraId="412A4936" w14:textId="77777777" w:rsidTr="0072454D">
        <w:trPr>
          <w:trHeight w:val="857"/>
        </w:trPr>
        <w:tc>
          <w:tcPr>
            <w:tcW w:w="9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A7ACB2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Vorbedingung:</w:t>
            </w:r>
          </w:p>
          <w:p w14:paraId="13990833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70DC56B4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Systemverhalten:</w:t>
            </w:r>
          </w:p>
          <w:p w14:paraId="4FF730D9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  <w:p w14:paraId="5919DF9B" w14:textId="77777777" w:rsidR="005600AA" w:rsidRDefault="005600AA" w:rsidP="007245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Nachbedingung:</w:t>
            </w:r>
          </w:p>
          <w:p w14:paraId="50A410EE" w14:textId="77777777" w:rsidR="005600AA" w:rsidRPr="006602B6" w:rsidRDefault="005600AA" w:rsidP="0072454D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</w:tr>
    </w:tbl>
    <w:p w14:paraId="5249A6A6" w14:textId="77777777" w:rsidR="005600AA" w:rsidRDefault="005600AA" w:rsidP="00153FC4"/>
    <w:p w14:paraId="58626857" w14:textId="77777777" w:rsidR="005600AA" w:rsidRDefault="005600AA" w:rsidP="00153FC4"/>
    <w:p w14:paraId="3A64689B" w14:textId="77777777" w:rsidR="002B530F" w:rsidRDefault="002B530F" w:rsidP="00153FC4">
      <w:r>
        <w:br w:type="page"/>
      </w:r>
    </w:p>
    <w:p w14:paraId="390DD45B" w14:textId="77777777" w:rsidR="002B530F" w:rsidRDefault="002B530F" w:rsidP="00153FC4"/>
    <w:p w14:paraId="62987CED" w14:textId="77777777" w:rsidR="00831852" w:rsidRDefault="00831852" w:rsidP="002B530F">
      <w:r>
        <w:br w:type="page"/>
      </w:r>
    </w:p>
    <w:p w14:paraId="0EFD7016" w14:textId="77777777" w:rsidR="00831852" w:rsidRDefault="00831852" w:rsidP="002B530F"/>
    <w:sectPr w:rsidR="00831852" w:rsidSect="00A5206A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418" w:right="1134" w:bottom="1134" w:left="1701" w:header="720" w:footer="1871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111E99" w14:textId="77777777" w:rsidR="00D50CEC" w:rsidRDefault="00D50CEC">
      <w:r>
        <w:separator/>
      </w:r>
    </w:p>
  </w:endnote>
  <w:endnote w:type="continuationSeparator" w:id="0">
    <w:p w14:paraId="151CE450" w14:textId="77777777" w:rsidR="00D50CEC" w:rsidRDefault="00D50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A13C1AF" w14:textId="77777777" w:rsidR="00DB587B" w:rsidRPr="001C273D" w:rsidRDefault="00DB587B" w:rsidP="004612DC">
    <w:pPr>
      <w:pStyle w:val="Fuzeile"/>
      <w:tabs>
        <w:tab w:val="clear" w:pos="9072"/>
        <w:tab w:val="right" w:pos="9639"/>
      </w:tabs>
      <w:spacing w:before="120"/>
      <w:ind w:right="849"/>
      <w:rPr>
        <w:sz w:val="18"/>
        <w:szCs w:val="18"/>
      </w:rPr>
    </w:pPr>
    <w:r w:rsidRPr="008D5412">
      <w:rPr>
        <w:szCs w:val="12"/>
      </w:rPr>
      <w:fldChar w:fldCharType="begin"/>
    </w:r>
    <w:r w:rsidRPr="008D5412">
      <w:rPr>
        <w:szCs w:val="12"/>
      </w:rPr>
      <w:instrText xml:space="preserve"> FILENAME  \* MERGEFORMAT </w:instrText>
    </w:r>
    <w:r w:rsidRPr="008D5412">
      <w:rPr>
        <w:szCs w:val="12"/>
      </w:rPr>
      <w:fldChar w:fldCharType="separate"/>
    </w:r>
    <w:r w:rsidR="006602B6">
      <w:rPr>
        <w:szCs w:val="12"/>
      </w:rPr>
      <w:t>20200218</w:t>
    </w:r>
    <w:r w:rsidR="001B4FEC">
      <w:rPr>
        <w:szCs w:val="12"/>
      </w:rPr>
      <w:t>_Anwendungsszenarien</w:t>
    </w:r>
    <w:r w:rsidRPr="008D5412">
      <w:rPr>
        <w:szCs w:val="12"/>
      </w:rPr>
      <w:fldChar w:fldCharType="end"/>
    </w:r>
    <w:r>
      <w:rPr>
        <w:szCs w:val="12"/>
      </w:rPr>
      <w:t>,</w:t>
    </w:r>
    <w:r w:rsidRPr="008D5412">
      <w:rPr>
        <w:szCs w:val="12"/>
      </w:rPr>
      <w:t xml:space="preserve"> </w:t>
    </w:r>
    <w:r>
      <w:rPr>
        <w:szCs w:val="12"/>
      </w:rPr>
      <w:fldChar w:fldCharType="begin"/>
    </w:r>
    <w:r>
      <w:rPr>
        <w:szCs w:val="12"/>
      </w:rPr>
      <w:instrText xml:space="preserve"> DATE   \* MERGEFORMAT </w:instrText>
    </w:r>
    <w:r>
      <w:rPr>
        <w:szCs w:val="12"/>
      </w:rPr>
      <w:fldChar w:fldCharType="separate"/>
    </w:r>
    <w:r w:rsidR="00D45EF4">
      <w:rPr>
        <w:szCs w:val="12"/>
      </w:rPr>
      <w:t>18.02.20</w:t>
    </w:r>
    <w:r>
      <w:rPr>
        <w:szCs w:val="12"/>
      </w:rPr>
      <w:fldChar w:fldCharType="end"/>
    </w:r>
    <w:r>
      <w:rPr>
        <w:szCs w:val="12"/>
      </w:rPr>
      <w:t xml:space="preserve">                                                            </w:t>
    </w:r>
    <w:r w:rsidRPr="001C273D">
      <w:rPr>
        <w:rStyle w:val="Seitenzahl"/>
        <w:sz w:val="18"/>
        <w:szCs w:val="18"/>
      </w:rPr>
      <w:t xml:space="preserve">Seite </w:t>
    </w:r>
    <w:r w:rsidRPr="001C273D">
      <w:rPr>
        <w:rStyle w:val="Seitenzahl"/>
        <w:sz w:val="18"/>
        <w:szCs w:val="18"/>
      </w:rPr>
      <w:fldChar w:fldCharType="begin"/>
    </w:r>
    <w:r w:rsidRPr="001C273D">
      <w:rPr>
        <w:rStyle w:val="Seitenzahl"/>
        <w:sz w:val="18"/>
        <w:szCs w:val="18"/>
      </w:rPr>
      <w:instrText xml:space="preserve"> PAGE </w:instrText>
    </w:r>
    <w:r w:rsidRPr="001C273D">
      <w:rPr>
        <w:rStyle w:val="Seitenzahl"/>
        <w:sz w:val="18"/>
        <w:szCs w:val="18"/>
      </w:rPr>
      <w:fldChar w:fldCharType="separate"/>
    </w:r>
    <w:r w:rsidR="00AF5433">
      <w:rPr>
        <w:rStyle w:val="Seitenzahl"/>
        <w:sz w:val="18"/>
        <w:szCs w:val="18"/>
      </w:rPr>
      <w:t>3</w:t>
    </w:r>
    <w:r w:rsidRPr="001C273D">
      <w:rPr>
        <w:rStyle w:val="Seitenzahl"/>
        <w:sz w:val="18"/>
        <w:szCs w:val="18"/>
      </w:rPr>
      <w:fldChar w:fldCharType="end"/>
    </w:r>
    <w:r w:rsidRPr="001C273D">
      <w:rPr>
        <w:rStyle w:val="Seitenzahl"/>
        <w:sz w:val="18"/>
        <w:szCs w:val="18"/>
      </w:rPr>
      <w:t xml:space="preserve"> von </w:t>
    </w:r>
    <w:r w:rsidRPr="001C273D">
      <w:rPr>
        <w:rStyle w:val="Seitenzahl"/>
        <w:sz w:val="18"/>
        <w:szCs w:val="18"/>
      </w:rPr>
      <w:fldChar w:fldCharType="begin"/>
    </w:r>
    <w:r w:rsidRPr="001C273D">
      <w:rPr>
        <w:rStyle w:val="Seitenzahl"/>
        <w:sz w:val="18"/>
        <w:szCs w:val="18"/>
      </w:rPr>
      <w:instrText xml:space="preserve"> NUMPAGES </w:instrText>
    </w:r>
    <w:r w:rsidRPr="001C273D">
      <w:rPr>
        <w:rStyle w:val="Seitenzahl"/>
        <w:sz w:val="18"/>
        <w:szCs w:val="18"/>
      </w:rPr>
      <w:fldChar w:fldCharType="separate"/>
    </w:r>
    <w:r w:rsidR="00AF5433">
      <w:rPr>
        <w:rStyle w:val="Seitenzahl"/>
        <w:sz w:val="18"/>
        <w:szCs w:val="18"/>
      </w:rPr>
      <w:t>5</w:t>
    </w:r>
    <w:r w:rsidRPr="001C273D">
      <w:rPr>
        <w:rStyle w:val="Seitenzahl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857C42D" w14:textId="77777777" w:rsidR="00DB587B" w:rsidRPr="001C273D" w:rsidRDefault="00D50CEC" w:rsidP="001C273D">
    <w:pPr>
      <w:pStyle w:val="Fuzeile"/>
      <w:tabs>
        <w:tab w:val="clear" w:pos="9072"/>
        <w:tab w:val="right" w:pos="9639"/>
      </w:tabs>
      <w:spacing w:before="120"/>
      <w:rPr>
        <w:sz w:val="18"/>
        <w:szCs w:val="18"/>
      </w:rPr>
    </w:pPr>
    <w:r>
      <w:fldChar w:fldCharType="begin"/>
    </w:r>
    <w:r>
      <w:instrText xml:space="preserve"> FILENAME  \* MERGEFORMAT </w:instrText>
    </w:r>
    <w:r>
      <w:fldChar w:fldCharType="separate"/>
    </w:r>
    <w:r w:rsidR="001B4FEC">
      <w:t>20180105_Anwendungsszenarien</w:t>
    </w:r>
    <w:r>
      <w:fldChar w:fldCharType="end"/>
    </w:r>
    <w:r w:rsidR="00DB587B">
      <w:t xml:space="preserve">, </w:t>
    </w:r>
    <w:r w:rsidR="00DB587B">
      <w:fldChar w:fldCharType="begin"/>
    </w:r>
    <w:r w:rsidR="00DB587B">
      <w:instrText xml:space="preserve"> PRINTDATE  \@ "dd.MM.yyyy"  \* MERGEFORMAT </w:instrText>
    </w:r>
    <w:r w:rsidR="00DB587B">
      <w:fldChar w:fldCharType="separate"/>
    </w:r>
    <w:r w:rsidR="001B4FEC">
      <w:t>22.02.2018</w:t>
    </w:r>
    <w:r w:rsidR="00DB587B">
      <w:fldChar w:fldCharType="end"/>
    </w:r>
    <w:r w:rsidR="00DB587B">
      <w:t xml:space="preserve">, </w:t>
    </w:r>
    <w:r w:rsidR="00DB587B">
      <w:rPr>
        <w:rStyle w:val="Seitenzahl"/>
      </w:rPr>
      <w:t xml:space="preserve">Vorlage: </w:t>
    </w:r>
    <w:r w:rsidR="00DB587B">
      <w:rPr>
        <w:rStyle w:val="Seitenzahl"/>
      </w:rPr>
      <w:fldChar w:fldCharType="begin"/>
    </w:r>
    <w:r w:rsidR="00DB587B">
      <w:rPr>
        <w:rStyle w:val="Seitenzahl"/>
      </w:rPr>
      <w:instrText xml:space="preserve"> TEMPLATE  \* MERGEFORMAT </w:instrText>
    </w:r>
    <w:r w:rsidR="00DB587B">
      <w:rPr>
        <w:rStyle w:val="Seitenzahl"/>
      </w:rPr>
      <w:fldChar w:fldCharType="separate"/>
    </w:r>
    <w:r w:rsidR="001B4FEC">
      <w:rPr>
        <w:rStyle w:val="Seitenzahl"/>
      </w:rPr>
      <w:t>Normal_mit_Logo_V_1_0.dot</w:t>
    </w:r>
    <w:r w:rsidR="00DB587B">
      <w:rPr>
        <w:rStyle w:val="Seitenzahl"/>
      </w:rPr>
      <w:fldChar w:fldCharType="end"/>
    </w:r>
    <w:r w:rsidR="00DB587B">
      <w:rPr>
        <w:rStyle w:val="Seitenzahl"/>
      </w:rPr>
      <w:t xml:space="preserve">/Stand: 01.02.2008 </w:t>
    </w:r>
    <w:r w:rsidR="00DB587B">
      <w:rPr>
        <w:rStyle w:val="Seitenzahl"/>
      </w:rPr>
      <w:tab/>
    </w:r>
    <w:r w:rsidR="00DB587B" w:rsidRPr="001C273D">
      <w:rPr>
        <w:rStyle w:val="Seitenzahl"/>
        <w:sz w:val="18"/>
        <w:szCs w:val="18"/>
      </w:rPr>
      <w:t xml:space="preserve">Seite </w:t>
    </w:r>
    <w:r w:rsidR="00DB587B" w:rsidRPr="001C273D">
      <w:rPr>
        <w:rStyle w:val="Seitenzahl"/>
        <w:sz w:val="18"/>
        <w:szCs w:val="18"/>
      </w:rPr>
      <w:fldChar w:fldCharType="begin"/>
    </w:r>
    <w:r w:rsidR="00DB587B" w:rsidRPr="001C273D">
      <w:rPr>
        <w:rStyle w:val="Seitenzahl"/>
        <w:sz w:val="18"/>
        <w:szCs w:val="18"/>
      </w:rPr>
      <w:instrText xml:space="preserve"> PAGE </w:instrText>
    </w:r>
    <w:r w:rsidR="00DB587B" w:rsidRPr="001C273D">
      <w:rPr>
        <w:rStyle w:val="Seitenzahl"/>
        <w:sz w:val="18"/>
        <w:szCs w:val="18"/>
      </w:rPr>
      <w:fldChar w:fldCharType="separate"/>
    </w:r>
    <w:r w:rsidR="00DB587B">
      <w:rPr>
        <w:rStyle w:val="Seitenzahl"/>
        <w:sz w:val="18"/>
        <w:szCs w:val="18"/>
      </w:rPr>
      <w:t>1</w:t>
    </w:r>
    <w:r w:rsidR="00DB587B" w:rsidRPr="001C273D">
      <w:rPr>
        <w:rStyle w:val="Seitenzahl"/>
        <w:sz w:val="18"/>
        <w:szCs w:val="18"/>
      </w:rPr>
      <w:fldChar w:fldCharType="end"/>
    </w:r>
    <w:r w:rsidR="00DB587B" w:rsidRPr="001C273D">
      <w:rPr>
        <w:rStyle w:val="Seitenzahl"/>
        <w:sz w:val="18"/>
        <w:szCs w:val="18"/>
      </w:rPr>
      <w:t xml:space="preserve"> von </w:t>
    </w:r>
    <w:r w:rsidR="00DB587B" w:rsidRPr="001C273D">
      <w:rPr>
        <w:rStyle w:val="Seitenzahl"/>
        <w:sz w:val="18"/>
        <w:szCs w:val="18"/>
      </w:rPr>
      <w:fldChar w:fldCharType="begin"/>
    </w:r>
    <w:r w:rsidR="00DB587B" w:rsidRPr="001C273D">
      <w:rPr>
        <w:rStyle w:val="Seitenzahl"/>
        <w:sz w:val="18"/>
        <w:szCs w:val="18"/>
      </w:rPr>
      <w:instrText xml:space="preserve"> NUMPAGES </w:instrText>
    </w:r>
    <w:r w:rsidR="00DB587B" w:rsidRPr="001C273D">
      <w:rPr>
        <w:rStyle w:val="Seitenzahl"/>
        <w:sz w:val="18"/>
        <w:szCs w:val="18"/>
      </w:rPr>
      <w:fldChar w:fldCharType="separate"/>
    </w:r>
    <w:r w:rsidR="001B4FEC">
      <w:rPr>
        <w:rStyle w:val="Seitenzahl"/>
        <w:sz w:val="18"/>
        <w:szCs w:val="18"/>
      </w:rPr>
      <w:t>4</w:t>
    </w:r>
    <w:r w:rsidR="00DB587B" w:rsidRPr="001C273D">
      <w:rPr>
        <w:rStyle w:val="Seitenzahl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4FD8D7" w14:textId="77777777" w:rsidR="00D50CEC" w:rsidRDefault="00D50CEC">
      <w:r>
        <w:separator/>
      </w:r>
    </w:p>
  </w:footnote>
  <w:footnote w:type="continuationSeparator" w:id="0">
    <w:p w14:paraId="2FF95B29" w14:textId="77777777" w:rsidR="00D50CEC" w:rsidRDefault="00D50CE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0378D6D" w14:textId="77777777" w:rsidR="00DB587B" w:rsidRPr="00970192" w:rsidRDefault="00D50CEC" w:rsidP="00B91888">
    <w:pPr>
      <w:pStyle w:val="Kopfzeile"/>
      <w:pBdr>
        <w:bottom w:val="none" w:sz="0" w:space="0" w:color="auto"/>
      </w:pBdr>
      <w:spacing w:before="480"/>
      <w:rPr>
        <w:sz w:val="36"/>
        <w:szCs w:val="36"/>
      </w:rPr>
    </w:pPr>
    <w:r>
      <w:rPr>
        <w:sz w:val="36"/>
        <w:szCs w:val="36"/>
      </w:rPr>
      <w:pict w14:anchorId="7AA933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margin-left:314.1pt;margin-top:14.45pt;width:125.25pt;height:27pt;z-index:1">
          <v:imagedata r:id="rId1" o:title="Smart_Mechatronics_cmyk"/>
        </v:shape>
      </w:pict>
    </w:r>
    <w:r w:rsidR="00DB587B" w:rsidRPr="00970192">
      <w:rPr>
        <w:sz w:val="36"/>
        <w:szCs w:val="36"/>
      </w:rPr>
      <w:t>Anwendungsszenarien</w:t>
    </w:r>
    <w:r w:rsidR="00DB587B">
      <w:rPr>
        <w:sz w:val="36"/>
        <w:szCs w:val="36"/>
      </w:rPr>
      <w:t>/Use-Cases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45F35D4" w14:textId="77777777" w:rsidR="00DB587B" w:rsidRDefault="00D50CEC" w:rsidP="00804D1E">
    <w:pPr>
      <w:pStyle w:val="Kopfzeile"/>
      <w:pBdr>
        <w:bottom w:val="none" w:sz="0" w:space="0" w:color="auto"/>
      </w:pBdr>
    </w:pPr>
    <w:r>
      <w:pict w14:anchorId="4832D6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3" type="#_x0000_t75" style="position:absolute;margin-left:-.3pt;margin-top:89.35pt;width:166.15pt;height:18.4pt;z-index:3">
          <v:imagedata r:id="rId1" o:title="Adresszeile_Briefkopf_v_2" croptop="56090f" cropbottom="-790f" cropright="42920f"/>
        </v:shape>
      </w:pict>
    </w:r>
    <w:r>
      <w:pict w14:anchorId="615E4AB8">
        <v:shape id="_x0000_s2061" type="#_x0000_t75" style="position:absolute;margin-left:356.1pt;margin-top:7.6pt;width:121.05pt;height:26.65pt;z-index:2">
          <v:imagedata r:id="rId2" o:title="Logo_SM_V_0_8_hellblau_fuellung_mittel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923A1"/>
    <w:multiLevelType w:val="hybridMultilevel"/>
    <w:tmpl w:val="FDBA60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B2446"/>
    <w:multiLevelType w:val="hybridMultilevel"/>
    <w:tmpl w:val="74BE42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A5196"/>
    <w:multiLevelType w:val="hybridMultilevel"/>
    <w:tmpl w:val="13F877EE"/>
    <w:lvl w:ilvl="0" w:tplc="4C443DF6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7753B1"/>
    <w:multiLevelType w:val="hybridMultilevel"/>
    <w:tmpl w:val="DBCA64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D15A0E"/>
    <w:multiLevelType w:val="hybridMultilevel"/>
    <w:tmpl w:val="CB62FD6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8A235A"/>
    <w:multiLevelType w:val="hybridMultilevel"/>
    <w:tmpl w:val="1F3CC226"/>
    <w:lvl w:ilvl="0" w:tplc="89A4C72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8E4647"/>
    <w:multiLevelType w:val="hybridMultilevel"/>
    <w:tmpl w:val="CBB099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FE6F9D"/>
    <w:multiLevelType w:val="hybridMultilevel"/>
    <w:tmpl w:val="716EF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D859AF"/>
    <w:multiLevelType w:val="hybridMultilevel"/>
    <w:tmpl w:val="C0C024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387E6F"/>
    <w:multiLevelType w:val="hybridMultilevel"/>
    <w:tmpl w:val="98EC3B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CE0568"/>
    <w:multiLevelType w:val="hybridMultilevel"/>
    <w:tmpl w:val="0EA661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1A28BC"/>
    <w:multiLevelType w:val="hybridMultilevel"/>
    <w:tmpl w:val="F5961DE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032448"/>
    <w:multiLevelType w:val="hybridMultilevel"/>
    <w:tmpl w:val="36C8DEB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316220"/>
    <w:multiLevelType w:val="hybridMultilevel"/>
    <w:tmpl w:val="91B08B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DD7CE0"/>
    <w:multiLevelType w:val="multilevel"/>
    <w:tmpl w:val="029EE886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9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38" w:hanging="180"/>
      </w:pPr>
      <w:rPr>
        <w:rFonts w:hint="default"/>
      </w:rPr>
    </w:lvl>
  </w:abstractNum>
  <w:abstractNum w:abstractNumId="15">
    <w:nsid w:val="3E3B23A6"/>
    <w:multiLevelType w:val="hybridMultilevel"/>
    <w:tmpl w:val="89888F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9B7997"/>
    <w:multiLevelType w:val="hybridMultilevel"/>
    <w:tmpl w:val="EFE6F8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2806AB"/>
    <w:multiLevelType w:val="hybridMultilevel"/>
    <w:tmpl w:val="D6B212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B62F98"/>
    <w:multiLevelType w:val="hybridMultilevel"/>
    <w:tmpl w:val="90BE49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DC1967"/>
    <w:multiLevelType w:val="hybridMultilevel"/>
    <w:tmpl w:val="4E72DB8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BD607D6"/>
    <w:multiLevelType w:val="hybridMultilevel"/>
    <w:tmpl w:val="9FB20E1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D26763E"/>
    <w:multiLevelType w:val="hybridMultilevel"/>
    <w:tmpl w:val="D74400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4809D3"/>
    <w:multiLevelType w:val="hybridMultilevel"/>
    <w:tmpl w:val="1A20C0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057EC6"/>
    <w:multiLevelType w:val="hybridMultilevel"/>
    <w:tmpl w:val="3DC62222"/>
    <w:lvl w:ilvl="0" w:tplc="652A92AC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4">
    <w:nsid w:val="54366DE6"/>
    <w:multiLevelType w:val="hybridMultilevel"/>
    <w:tmpl w:val="DBC6D0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8C56DA"/>
    <w:multiLevelType w:val="hybridMultilevel"/>
    <w:tmpl w:val="E4D8D0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C83183"/>
    <w:multiLevelType w:val="hybridMultilevel"/>
    <w:tmpl w:val="47F047B2"/>
    <w:lvl w:ilvl="0" w:tplc="FFDC434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F3E12BB"/>
    <w:multiLevelType w:val="hybridMultilevel"/>
    <w:tmpl w:val="F49E18D0"/>
    <w:lvl w:ilvl="0" w:tplc="652A92AC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8B737F"/>
    <w:multiLevelType w:val="multilevel"/>
    <w:tmpl w:val="F0548658"/>
    <w:lvl w:ilvl="0">
      <w:start w:val="1"/>
      <w:numFmt w:val="decimal"/>
      <w:pStyle w:val="berschrift1"/>
      <w:lvlText w:val="%1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9">
    <w:nsid w:val="651C1DA4"/>
    <w:multiLevelType w:val="singleLevel"/>
    <w:tmpl w:val="7062F1C4"/>
    <w:lvl w:ilvl="0">
      <w:start w:val="1"/>
      <w:numFmt w:val="bullet"/>
      <w:pStyle w:val="AuzhlungPfeil"/>
      <w:lvlText w:val=""/>
      <w:lvlJc w:val="left"/>
      <w:pPr>
        <w:tabs>
          <w:tab w:val="num" w:pos="1418"/>
        </w:tabs>
        <w:ind w:left="1418" w:hanging="567"/>
      </w:pPr>
      <w:rPr>
        <w:rFonts w:ascii="Symbol" w:hAnsi="Symbol" w:hint="default"/>
        <w:sz w:val="16"/>
      </w:rPr>
    </w:lvl>
  </w:abstractNum>
  <w:abstractNum w:abstractNumId="30">
    <w:nsid w:val="65A37347"/>
    <w:multiLevelType w:val="singleLevel"/>
    <w:tmpl w:val="727691BC"/>
    <w:lvl w:ilvl="0">
      <w:start w:val="1"/>
      <w:numFmt w:val="bullet"/>
      <w:pStyle w:val="AufzhlungPunkt"/>
      <w:lvlText w:val=""/>
      <w:lvlJc w:val="left"/>
      <w:pPr>
        <w:tabs>
          <w:tab w:val="num" w:pos="1418"/>
        </w:tabs>
        <w:ind w:left="1418" w:hanging="567"/>
      </w:pPr>
      <w:rPr>
        <w:rFonts w:ascii="Symbol" w:hAnsi="Symbol" w:hint="default"/>
      </w:rPr>
    </w:lvl>
  </w:abstractNum>
  <w:abstractNum w:abstractNumId="31">
    <w:nsid w:val="67D77032"/>
    <w:multiLevelType w:val="hybridMultilevel"/>
    <w:tmpl w:val="D6B8CF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68722C"/>
    <w:multiLevelType w:val="hybridMultilevel"/>
    <w:tmpl w:val="AE185D0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2F3E36"/>
    <w:multiLevelType w:val="hybridMultilevel"/>
    <w:tmpl w:val="BF581B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E2202D"/>
    <w:multiLevelType w:val="hybridMultilevel"/>
    <w:tmpl w:val="1B4A48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8355E1"/>
    <w:multiLevelType w:val="hybridMultilevel"/>
    <w:tmpl w:val="CB9C97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52C7407"/>
    <w:multiLevelType w:val="hybridMultilevel"/>
    <w:tmpl w:val="5FC2F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2020C"/>
    <w:multiLevelType w:val="hybridMultilevel"/>
    <w:tmpl w:val="52B45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8F46FFB"/>
    <w:multiLevelType w:val="hybridMultilevel"/>
    <w:tmpl w:val="76147D0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7B500113"/>
    <w:multiLevelType w:val="hybridMultilevel"/>
    <w:tmpl w:val="B16E64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B967193"/>
    <w:multiLevelType w:val="multilevel"/>
    <w:tmpl w:val="76147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D711B37"/>
    <w:multiLevelType w:val="hybridMultilevel"/>
    <w:tmpl w:val="819CCA4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E887F73"/>
    <w:multiLevelType w:val="hybridMultilevel"/>
    <w:tmpl w:val="4B58C7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9"/>
  </w:num>
  <w:num w:numId="3">
    <w:abstractNumId w:val="28"/>
  </w:num>
  <w:num w:numId="4">
    <w:abstractNumId w:val="28"/>
  </w:num>
  <w:num w:numId="5">
    <w:abstractNumId w:val="28"/>
  </w:num>
  <w:num w:numId="6">
    <w:abstractNumId w:val="38"/>
  </w:num>
  <w:num w:numId="7">
    <w:abstractNumId w:val="40"/>
  </w:num>
  <w:num w:numId="8">
    <w:abstractNumId w:val="32"/>
  </w:num>
  <w:num w:numId="9">
    <w:abstractNumId w:val="20"/>
  </w:num>
  <w:num w:numId="10">
    <w:abstractNumId w:val="19"/>
  </w:num>
  <w:num w:numId="11">
    <w:abstractNumId w:val="25"/>
  </w:num>
  <w:num w:numId="12">
    <w:abstractNumId w:val="15"/>
  </w:num>
  <w:num w:numId="13">
    <w:abstractNumId w:val="14"/>
  </w:num>
  <w:num w:numId="14">
    <w:abstractNumId w:val="11"/>
  </w:num>
  <w:num w:numId="15">
    <w:abstractNumId w:val="35"/>
  </w:num>
  <w:num w:numId="16">
    <w:abstractNumId w:val="4"/>
  </w:num>
  <w:num w:numId="17">
    <w:abstractNumId w:val="6"/>
  </w:num>
  <w:num w:numId="18">
    <w:abstractNumId w:val="21"/>
  </w:num>
  <w:num w:numId="19">
    <w:abstractNumId w:val="22"/>
  </w:num>
  <w:num w:numId="20">
    <w:abstractNumId w:val="17"/>
  </w:num>
  <w:num w:numId="21">
    <w:abstractNumId w:val="31"/>
  </w:num>
  <w:num w:numId="22">
    <w:abstractNumId w:val="3"/>
  </w:num>
  <w:num w:numId="23">
    <w:abstractNumId w:val="18"/>
  </w:num>
  <w:num w:numId="24">
    <w:abstractNumId w:val="16"/>
  </w:num>
  <w:num w:numId="25">
    <w:abstractNumId w:val="39"/>
  </w:num>
  <w:num w:numId="26">
    <w:abstractNumId w:val="24"/>
  </w:num>
  <w:num w:numId="27">
    <w:abstractNumId w:val="26"/>
  </w:num>
  <w:num w:numId="28">
    <w:abstractNumId w:val="2"/>
  </w:num>
  <w:num w:numId="29">
    <w:abstractNumId w:val="1"/>
  </w:num>
  <w:num w:numId="30">
    <w:abstractNumId w:val="0"/>
  </w:num>
  <w:num w:numId="31">
    <w:abstractNumId w:val="34"/>
  </w:num>
  <w:num w:numId="32">
    <w:abstractNumId w:val="13"/>
  </w:num>
  <w:num w:numId="33">
    <w:abstractNumId w:val="5"/>
  </w:num>
  <w:num w:numId="34">
    <w:abstractNumId w:val="41"/>
  </w:num>
  <w:num w:numId="35">
    <w:abstractNumId w:val="33"/>
  </w:num>
  <w:num w:numId="36">
    <w:abstractNumId w:val="37"/>
  </w:num>
  <w:num w:numId="37">
    <w:abstractNumId w:val="7"/>
  </w:num>
  <w:num w:numId="38">
    <w:abstractNumId w:val="42"/>
  </w:num>
  <w:num w:numId="39">
    <w:abstractNumId w:val="10"/>
  </w:num>
  <w:num w:numId="40">
    <w:abstractNumId w:val="36"/>
  </w:num>
  <w:num w:numId="41">
    <w:abstractNumId w:val="9"/>
  </w:num>
  <w:num w:numId="42">
    <w:abstractNumId w:val="12"/>
  </w:num>
  <w:num w:numId="43">
    <w:abstractNumId w:val="8"/>
  </w:num>
  <w:num w:numId="44">
    <w:abstractNumId w:val="23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6" w:nlCheck="1" w:checkStyle="0"/>
  <w:activeWritingStyle w:appName="MSWord" w:lang="de-DE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0192"/>
    <w:rsid w:val="00000777"/>
    <w:rsid w:val="000122EB"/>
    <w:rsid w:val="00012E61"/>
    <w:rsid w:val="000143B6"/>
    <w:rsid w:val="00022084"/>
    <w:rsid w:val="000260BD"/>
    <w:rsid w:val="00031D2D"/>
    <w:rsid w:val="00037948"/>
    <w:rsid w:val="00040CC2"/>
    <w:rsid w:val="00042C6F"/>
    <w:rsid w:val="000464AC"/>
    <w:rsid w:val="00046F5C"/>
    <w:rsid w:val="00050220"/>
    <w:rsid w:val="000502E1"/>
    <w:rsid w:val="00051FA0"/>
    <w:rsid w:val="00052269"/>
    <w:rsid w:val="00054EA3"/>
    <w:rsid w:val="00055717"/>
    <w:rsid w:val="0005632A"/>
    <w:rsid w:val="00061A0E"/>
    <w:rsid w:val="00061EE7"/>
    <w:rsid w:val="00065DF6"/>
    <w:rsid w:val="000725BE"/>
    <w:rsid w:val="00075843"/>
    <w:rsid w:val="0007714E"/>
    <w:rsid w:val="00080329"/>
    <w:rsid w:val="000817CE"/>
    <w:rsid w:val="000902E0"/>
    <w:rsid w:val="00091389"/>
    <w:rsid w:val="00093175"/>
    <w:rsid w:val="000944BD"/>
    <w:rsid w:val="00096832"/>
    <w:rsid w:val="00096CAE"/>
    <w:rsid w:val="000A0BC8"/>
    <w:rsid w:val="000A1590"/>
    <w:rsid w:val="000A4DED"/>
    <w:rsid w:val="000A68DB"/>
    <w:rsid w:val="000B2FE4"/>
    <w:rsid w:val="000C0382"/>
    <w:rsid w:val="000C2AC4"/>
    <w:rsid w:val="000C5E8C"/>
    <w:rsid w:val="000D6686"/>
    <w:rsid w:val="000E1359"/>
    <w:rsid w:val="00103228"/>
    <w:rsid w:val="00106B30"/>
    <w:rsid w:val="00113C0E"/>
    <w:rsid w:val="00114DB1"/>
    <w:rsid w:val="00116C55"/>
    <w:rsid w:val="00121663"/>
    <w:rsid w:val="00133595"/>
    <w:rsid w:val="00142B77"/>
    <w:rsid w:val="00146DE1"/>
    <w:rsid w:val="00150D69"/>
    <w:rsid w:val="00153FC4"/>
    <w:rsid w:val="00160155"/>
    <w:rsid w:val="0016139C"/>
    <w:rsid w:val="00161D30"/>
    <w:rsid w:val="0016206D"/>
    <w:rsid w:val="001629D9"/>
    <w:rsid w:val="00164540"/>
    <w:rsid w:val="00165FE4"/>
    <w:rsid w:val="001701BA"/>
    <w:rsid w:val="00184A5D"/>
    <w:rsid w:val="00190E8F"/>
    <w:rsid w:val="001941A3"/>
    <w:rsid w:val="00195E8E"/>
    <w:rsid w:val="001A2DB8"/>
    <w:rsid w:val="001A5D31"/>
    <w:rsid w:val="001A7150"/>
    <w:rsid w:val="001A73CA"/>
    <w:rsid w:val="001B075F"/>
    <w:rsid w:val="001B3A9B"/>
    <w:rsid w:val="001B4FEC"/>
    <w:rsid w:val="001B6AB4"/>
    <w:rsid w:val="001B6AC1"/>
    <w:rsid w:val="001C273D"/>
    <w:rsid w:val="001C3600"/>
    <w:rsid w:val="001C67B5"/>
    <w:rsid w:val="001D6D84"/>
    <w:rsid w:val="001D732D"/>
    <w:rsid w:val="001D77A7"/>
    <w:rsid w:val="001E11C9"/>
    <w:rsid w:val="001E4625"/>
    <w:rsid w:val="001E587A"/>
    <w:rsid w:val="001E7B66"/>
    <w:rsid w:val="001F220A"/>
    <w:rsid w:val="001F6D1B"/>
    <w:rsid w:val="00200510"/>
    <w:rsid w:val="00202AB2"/>
    <w:rsid w:val="00204C3C"/>
    <w:rsid w:val="00206EE7"/>
    <w:rsid w:val="00207C99"/>
    <w:rsid w:val="00217C8D"/>
    <w:rsid w:val="00224394"/>
    <w:rsid w:val="002254B4"/>
    <w:rsid w:val="0022691B"/>
    <w:rsid w:val="00235A4F"/>
    <w:rsid w:val="002367C7"/>
    <w:rsid w:val="002378B7"/>
    <w:rsid w:val="00241589"/>
    <w:rsid w:val="00245B2D"/>
    <w:rsid w:val="002520BF"/>
    <w:rsid w:val="00253AD0"/>
    <w:rsid w:val="00257147"/>
    <w:rsid w:val="00257DF8"/>
    <w:rsid w:val="002615BE"/>
    <w:rsid w:val="00261D0E"/>
    <w:rsid w:val="00263655"/>
    <w:rsid w:val="00265334"/>
    <w:rsid w:val="002703FD"/>
    <w:rsid w:val="0027217D"/>
    <w:rsid w:val="002731F6"/>
    <w:rsid w:val="00277321"/>
    <w:rsid w:val="00281342"/>
    <w:rsid w:val="0029053D"/>
    <w:rsid w:val="00292362"/>
    <w:rsid w:val="002A5E3A"/>
    <w:rsid w:val="002A7361"/>
    <w:rsid w:val="002B132F"/>
    <w:rsid w:val="002B2AA3"/>
    <w:rsid w:val="002B4037"/>
    <w:rsid w:val="002B530F"/>
    <w:rsid w:val="002B5B2A"/>
    <w:rsid w:val="002B64C6"/>
    <w:rsid w:val="002B7A06"/>
    <w:rsid w:val="002B7BAE"/>
    <w:rsid w:val="002B7FDF"/>
    <w:rsid w:val="002C0AA4"/>
    <w:rsid w:val="002C0DFD"/>
    <w:rsid w:val="002C4317"/>
    <w:rsid w:val="002C4653"/>
    <w:rsid w:val="002C5F33"/>
    <w:rsid w:val="002C7565"/>
    <w:rsid w:val="002D3CC3"/>
    <w:rsid w:val="002E1234"/>
    <w:rsid w:val="002E1EE6"/>
    <w:rsid w:val="002E5740"/>
    <w:rsid w:val="002E58A4"/>
    <w:rsid w:val="002F40A7"/>
    <w:rsid w:val="002F5ABB"/>
    <w:rsid w:val="0030290E"/>
    <w:rsid w:val="0031112A"/>
    <w:rsid w:val="003146E3"/>
    <w:rsid w:val="00314D31"/>
    <w:rsid w:val="00317D94"/>
    <w:rsid w:val="00321629"/>
    <w:rsid w:val="003219B6"/>
    <w:rsid w:val="003231D1"/>
    <w:rsid w:val="0032409F"/>
    <w:rsid w:val="00334091"/>
    <w:rsid w:val="00334534"/>
    <w:rsid w:val="00345BB6"/>
    <w:rsid w:val="00346F73"/>
    <w:rsid w:val="00350130"/>
    <w:rsid w:val="003511D8"/>
    <w:rsid w:val="00360552"/>
    <w:rsid w:val="00362324"/>
    <w:rsid w:val="00362939"/>
    <w:rsid w:val="00364590"/>
    <w:rsid w:val="003665B7"/>
    <w:rsid w:val="0036696D"/>
    <w:rsid w:val="00370B76"/>
    <w:rsid w:val="00371AAA"/>
    <w:rsid w:val="0037344E"/>
    <w:rsid w:val="00374D03"/>
    <w:rsid w:val="0038678C"/>
    <w:rsid w:val="003A4D2A"/>
    <w:rsid w:val="003A7564"/>
    <w:rsid w:val="003B3CF7"/>
    <w:rsid w:val="003B6DEE"/>
    <w:rsid w:val="003C3E01"/>
    <w:rsid w:val="003D3180"/>
    <w:rsid w:val="003D330F"/>
    <w:rsid w:val="003D3DE1"/>
    <w:rsid w:val="003D5086"/>
    <w:rsid w:val="003E14CB"/>
    <w:rsid w:val="003E17F1"/>
    <w:rsid w:val="003E3F8E"/>
    <w:rsid w:val="003F0D0F"/>
    <w:rsid w:val="003F1AA9"/>
    <w:rsid w:val="003F2A9C"/>
    <w:rsid w:val="003F4CD0"/>
    <w:rsid w:val="003F6313"/>
    <w:rsid w:val="0040048E"/>
    <w:rsid w:val="00407E1C"/>
    <w:rsid w:val="00412E27"/>
    <w:rsid w:val="004147DB"/>
    <w:rsid w:val="00415BC7"/>
    <w:rsid w:val="00420D2F"/>
    <w:rsid w:val="00421A6F"/>
    <w:rsid w:val="00426A6C"/>
    <w:rsid w:val="00426FF4"/>
    <w:rsid w:val="00427272"/>
    <w:rsid w:val="00436222"/>
    <w:rsid w:val="00437940"/>
    <w:rsid w:val="00442758"/>
    <w:rsid w:val="00451A7A"/>
    <w:rsid w:val="004522F1"/>
    <w:rsid w:val="0045274A"/>
    <w:rsid w:val="004544FB"/>
    <w:rsid w:val="004612DC"/>
    <w:rsid w:val="00463227"/>
    <w:rsid w:val="0046607D"/>
    <w:rsid w:val="0046679C"/>
    <w:rsid w:val="00470244"/>
    <w:rsid w:val="00475EA1"/>
    <w:rsid w:val="00476C25"/>
    <w:rsid w:val="004941D0"/>
    <w:rsid w:val="004946F9"/>
    <w:rsid w:val="00495488"/>
    <w:rsid w:val="004978B7"/>
    <w:rsid w:val="004A13E1"/>
    <w:rsid w:val="004A2CFC"/>
    <w:rsid w:val="004B4FE6"/>
    <w:rsid w:val="004C585D"/>
    <w:rsid w:val="004C603E"/>
    <w:rsid w:val="004D3417"/>
    <w:rsid w:val="004D5E72"/>
    <w:rsid w:val="004E197F"/>
    <w:rsid w:val="004E27C5"/>
    <w:rsid w:val="004E4BE5"/>
    <w:rsid w:val="004E5A04"/>
    <w:rsid w:val="004F627B"/>
    <w:rsid w:val="004F6C3C"/>
    <w:rsid w:val="004F7957"/>
    <w:rsid w:val="00502AF4"/>
    <w:rsid w:val="0052645A"/>
    <w:rsid w:val="00526846"/>
    <w:rsid w:val="00531200"/>
    <w:rsid w:val="00537BAD"/>
    <w:rsid w:val="0054038C"/>
    <w:rsid w:val="00540FC7"/>
    <w:rsid w:val="00542384"/>
    <w:rsid w:val="00542D3E"/>
    <w:rsid w:val="00542E4B"/>
    <w:rsid w:val="0054581E"/>
    <w:rsid w:val="00545E65"/>
    <w:rsid w:val="00546691"/>
    <w:rsid w:val="00554D33"/>
    <w:rsid w:val="00554D54"/>
    <w:rsid w:val="005600AA"/>
    <w:rsid w:val="005637E7"/>
    <w:rsid w:val="00570318"/>
    <w:rsid w:val="00572908"/>
    <w:rsid w:val="00574613"/>
    <w:rsid w:val="00576940"/>
    <w:rsid w:val="0058087C"/>
    <w:rsid w:val="00582859"/>
    <w:rsid w:val="00583A9E"/>
    <w:rsid w:val="0059258F"/>
    <w:rsid w:val="005931F2"/>
    <w:rsid w:val="00595FEB"/>
    <w:rsid w:val="005A37AD"/>
    <w:rsid w:val="005A4FC3"/>
    <w:rsid w:val="005A6704"/>
    <w:rsid w:val="005A6DCB"/>
    <w:rsid w:val="005B4F3A"/>
    <w:rsid w:val="005B5389"/>
    <w:rsid w:val="005B733C"/>
    <w:rsid w:val="005C13E1"/>
    <w:rsid w:val="005C1572"/>
    <w:rsid w:val="005C4442"/>
    <w:rsid w:val="005C641A"/>
    <w:rsid w:val="005D2141"/>
    <w:rsid w:val="005D4820"/>
    <w:rsid w:val="005E1504"/>
    <w:rsid w:val="005E1682"/>
    <w:rsid w:val="005E3FA1"/>
    <w:rsid w:val="005E727A"/>
    <w:rsid w:val="005F162E"/>
    <w:rsid w:val="005F4DFD"/>
    <w:rsid w:val="005F5173"/>
    <w:rsid w:val="005F6DCA"/>
    <w:rsid w:val="005F6E09"/>
    <w:rsid w:val="00600384"/>
    <w:rsid w:val="00601FDC"/>
    <w:rsid w:val="0060523D"/>
    <w:rsid w:val="00606D08"/>
    <w:rsid w:val="00607594"/>
    <w:rsid w:val="00611A71"/>
    <w:rsid w:val="00624F71"/>
    <w:rsid w:val="006261AB"/>
    <w:rsid w:val="00626C1A"/>
    <w:rsid w:val="00633BCE"/>
    <w:rsid w:val="0063684F"/>
    <w:rsid w:val="00637742"/>
    <w:rsid w:val="0064158B"/>
    <w:rsid w:val="00643D0E"/>
    <w:rsid w:val="006517CF"/>
    <w:rsid w:val="00651A85"/>
    <w:rsid w:val="006540BD"/>
    <w:rsid w:val="006573A0"/>
    <w:rsid w:val="006602B6"/>
    <w:rsid w:val="00661AA4"/>
    <w:rsid w:val="00663305"/>
    <w:rsid w:val="00664654"/>
    <w:rsid w:val="00675888"/>
    <w:rsid w:val="00680F08"/>
    <w:rsid w:val="00681A74"/>
    <w:rsid w:val="0068248B"/>
    <w:rsid w:val="00682546"/>
    <w:rsid w:val="0068684B"/>
    <w:rsid w:val="0068784C"/>
    <w:rsid w:val="00687DFB"/>
    <w:rsid w:val="00692E68"/>
    <w:rsid w:val="00693C62"/>
    <w:rsid w:val="006A0EA9"/>
    <w:rsid w:val="006A10EF"/>
    <w:rsid w:val="006B3677"/>
    <w:rsid w:val="006B4A87"/>
    <w:rsid w:val="006B71B8"/>
    <w:rsid w:val="006C0F72"/>
    <w:rsid w:val="006C6624"/>
    <w:rsid w:val="006C68D7"/>
    <w:rsid w:val="006C73BE"/>
    <w:rsid w:val="006D13C2"/>
    <w:rsid w:val="006D5603"/>
    <w:rsid w:val="006D7976"/>
    <w:rsid w:val="006D7C4C"/>
    <w:rsid w:val="006E0A11"/>
    <w:rsid w:val="006F07F7"/>
    <w:rsid w:val="00701E7F"/>
    <w:rsid w:val="00703D44"/>
    <w:rsid w:val="007040E6"/>
    <w:rsid w:val="0070591D"/>
    <w:rsid w:val="00710CA1"/>
    <w:rsid w:val="007111BC"/>
    <w:rsid w:val="0071412F"/>
    <w:rsid w:val="00716B52"/>
    <w:rsid w:val="00717A63"/>
    <w:rsid w:val="00723CFB"/>
    <w:rsid w:val="00731064"/>
    <w:rsid w:val="00732084"/>
    <w:rsid w:val="00735A74"/>
    <w:rsid w:val="007361F4"/>
    <w:rsid w:val="00736479"/>
    <w:rsid w:val="00736BF7"/>
    <w:rsid w:val="00737FFC"/>
    <w:rsid w:val="00740330"/>
    <w:rsid w:val="00740C56"/>
    <w:rsid w:val="007425C1"/>
    <w:rsid w:val="00742A54"/>
    <w:rsid w:val="00744D2F"/>
    <w:rsid w:val="0075218B"/>
    <w:rsid w:val="00756C89"/>
    <w:rsid w:val="007600A5"/>
    <w:rsid w:val="007641A7"/>
    <w:rsid w:val="007777F4"/>
    <w:rsid w:val="00780C67"/>
    <w:rsid w:val="00782BED"/>
    <w:rsid w:val="0078767F"/>
    <w:rsid w:val="00792005"/>
    <w:rsid w:val="00793AC6"/>
    <w:rsid w:val="0079428F"/>
    <w:rsid w:val="00797117"/>
    <w:rsid w:val="007973C5"/>
    <w:rsid w:val="007A359F"/>
    <w:rsid w:val="007A3A03"/>
    <w:rsid w:val="007C3AE2"/>
    <w:rsid w:val="007C511E"/>
    <w:rsid w:val="007C57F7"/>
    <w:rsid w:val="007D0172"/>
    <w:rsid w:val="007D289E"/>
    <w:rsid w:val="007D5B47"/>
    <w:rsid w:val="007D70CA"/>
    <w:rsid w:val="007E47E1"/>
    <w:rsid w:val="007E5B18"/>
    <w:rsid w:val="007E7F1E"/>
    <w:rsid w:val="007F52AE"/>
    <w:rsid w:val="00800D82"/>
    <w:rsid w:val="00804D1E"/>
    <w:rsid w:val="008067E6"/>
    <w:rsid w:val="00816827"/>
    <w:rsid w:val="008208B9"/>
    <w:rsid w:val="00826033"/>
    <w:rsid w:val="0083056C"/>
    <w:rsid w:val="0083140C"/>
    <w:rsid w:val="00831852"/>
    <w:rsid w:val="00834513"/>
    <w:rsid w:val="00835B42"/>
    <w:rsid w:val="00836D91"/>
    <w:rsid w:val="008406EB"/>
    <w:rsid w:val="00841A6E"/>
    <w:rsid w:val="008460A2"/>
    <w:rsid w:val="00846295"/>
    <w:rsid w:val="008473D7"/>
    <w:rsid w:val="00852C23"/>
    <w:rsid w:val="00870A5D"/>
    <w:rsid w:val="0087139C"/>
    <w:rsid w:val="00873652"/>
    <w:rsid w:val="00875773"/>
    <w:rsid w:val="00876164"/>
    <w:rsid w:val="00876187"/>
    <w:rsid w:val="00876BC6"/>
    <w:rsid w:val="0088465F"/>
    <w:rsid w:val="00885164"/>
    <w:rsid w:val="00887FDB"/>
    <w:rsid w:val="00890F4E"/>
    <w:rsid w:val="00893AD4"/>
    <w:rsid w:val="0089634D"/>
    <w:rsid w:val="00896896"/>
    <w:rsid w:val="008A08EC"/>
    <w:rsid w:val="008B09F1"/>
    <w:rsid w:val="008B0D0E"/>
    <w:rsid w:val="008B15D4"/>
    <w:rsid w:val="008B39A2"/>
    <w:rsid w:val="008B5D74"/>
    <w:rsid w:val="008C0FB5"/>
    <w:rsid w:val="008C28A6"/>
    <w:rsid w:val="008C45F5"/>
    <w:rsid w:val="008C7F9F"/>
    <w:rsid w:val="008D2DE5"/>
    <w:rsid w:val="008D393B"/>
    <w:rsid w:val="008D5412"/>
    <w:rsid w:val="008D5BBC"/>
    <w:rsid w:val="008E7D22"/>
    <w:rsid w:val="008F1749"/>
    <w:rsid w:val="008F282F"/>
    <w:rsid w:val="008F30C6"/>
    <w:rsid w:val="008F340F"/>
    <w:rsid w:val="00902084"/>
    <w:rsid w:val="00910708"/>
    <w:rsid w:val="009111EE"/>
    <w:rsid w:val="0091186E"/>
    <w:rsid w:val="009124E9"/>
    <w:rsid w:val="009126F4"/>
    <w:rsid w:val="00917AC3"/>
    <w:rsid w:val="00925DD4"/>
    <w:rsid w:val="00926705"/>
    <w:rsid w:val="009309EC"/>
    <w:rsid w:val="00933BDB"/>
    <w:rsid w:val="00942CF8"/>
    <w:rsid w:val="009443CC"/>
    <w:rsid w:val="00945498"/>
    <w:rsid w:val="009475A1"/>
    <w:rsid w:val="00947E35"/>
    <w:rsid w:val="00953805"/>
    <w:rsid w:val="00954632"/>
    <w:rsid w:val="00956638"/>
    <w:rsid w:val="009603E2"/>
    <w:rsid w:val="00963AB8"/>
    <w:rsid w:val="0096643C"/>
    <w:rsid w:val="00970192"/>
    <w:rsid w:val="00973986"/>
    <w:rsid w:val="009821BC"/>
    <w:rsid w:val="009841AC"/>
    <w:rsid w:val="009862CF"/>
    <w:rsid w:val="009871AB"/>
    <w:rsid w:val="00993C7A"/>
    <w:rsid w:val="009A4763"/>
    <w:rsid w:val="009B3D8E"/>
    <w:rsid w:val="009B4181"/>
    <w:rsid w:val="009C2B86"/>
    <w:rsid w:val="009E268A"/>
    <w:rsid w:val="009E7958"/>
    <w:rsid w:val="009F697D"/>
    <w:rsid w:val="009F788B"/>
    <w:rsid w:val="00A0143A"/>
    <w:rsid w:val="00A0530C"/>
    <w:rsid w:val="00A06D64"/>
    <w:rsid w:val="00A11FF2"/>
    <w:rsid w:val="00A207CF"/>
    <w:rsid w:val="00A3217D"/>
    <w:rsid w:val="00A324BB"/>
    <w:rsid w:val="00A324D5"/>
    <w:rsid w:val="00A369D7"/>
    <w:rsid w:val="00A412D4"/>
    <w:rsid w:val="00A44984"/>
    <w:rsid w:val="00A47AB7"/>
    <w:rsid w:val="00A5206A"/>
    <w:rsid w:val="00A533A2"/>
    <w:rsid w:val="00A54E85"/>
    <w:rsid w:val="00A57080"/>
    <w:rsid w:val="00A6108E"/>
    <w:rsid w:val="00A67B2C"/>
    <w:rsid w:val="00A719C5"/>
    <w:rsid w:val="00A8264D"/>
    <w:rsid w:val="00A85018"/>
    <w:rsid w:val="00A85578"/>
    <w:rsid w:val="00A8583A"/>
    <w:rsid w:val="00A85849"/>
    <w:rsid w:val="00A879D4"/>
    <w:rsid w:val="00A87B26"/>
    <w:rsid w:val="00A90F0C"/>
    <w:rsid w:val="00A93E34"/>
    <w:rsid w:val="00A96A49"/>
    <w:rsid w:val="00AB6872"/>
    <w:rsid w:val="00AD114A"/>
    <w:rsid w:val="00AD3F95"/>
    <w:rsid w:val="00AD7A23"/>
    <w:rsid w:val="00AD7F9B"/>
    <w:rsid w:val="00AE0A10"/>
    <w:rsid w:val="00AE50B2"/>
    <w:rsid w:val="00AE78A2"/>
    <w:rsid w:val="00AE7E1A"/>
    <w:rsid w:val="00AF5433"/>
    <w:rsid w:val="00B163DA"/>
    <w:rsid w:val="00B2132B"/>
    <w:rsid w:val="00B23C08"/>
    <w:rsid w:val="00B24EBD"/>
    <w:rsid w:val="00B27795"/>
    <w:rsid w:val="00B277E9"/>
    <w:rsid w:val="00B354CE"/>
    <w:rsid w:val="00B41383"/>
    <w:rsid w:val="00B65F2B"/>
    <w:rsid w:val="00B66142"/>
    <w:rsid w:val="00B71C87"/>
    <w:rsid w:val="00B76484"/>
    <w:rsid w:val="00B80B02"/>
    <w:rsid w:val="00B80B8F"/>
    <w:rsid w:val="00B853F8"/>
    <w:rsid w:val="00B85A4F"/>
    <w:rsid w:val="00B91888"/>
    <w:rsid w:val="00B921E2"/>
    <w:rsid w:val="00B94FC8"/>
    <w:rsid w:val="00B952B0"/>
    <w:rsid w:val="00B95657"/>
    <w:rsid w:val="00BA174F"/>
    <w:rsid w:val="00BA28B3"/>
    <w:rsid w:val="00BA29F6"/>
    <w:rsid w:val="00BB15DF"/>
    <w:rsid w:val="00BB1890"/>
    <w:rsid w:val="00BB3F5D"/>
    <w:rsid w:val="00BB6A3A"/>
    <w:rsid w:val="00BC1B8E"/>
    <w:rsid w:val="00BC4E92"/>
    <w:rsid w:val="00BD1452"/>
    <w:rsid w:val="00BD1B00"/>
    <w:rsid w:val="00BD2E9D"/>
    <w:rsid w:val="00BE0B73"/>
    <w:rsid w:val="00BE1815"/>
    <w:rsid w:val="00BE4F4D"/>
    <w:rsid w:val="00BE510C"/>
    <w:rsid w:val="00BF0921"/>
    <w:rsid w:val="00BF7299"/>
    <w:rsid w:val="00C04CC6"/>
    <w:rsid w:val="00C04F84"/>
    <w:rsid w:val="00C06F24"/>
    <w:rsid w:val="00C27F8E"/>
    <w:rsid w:val="00C359CB"/>
    <w:rsid w:val="00C42C19"/>
    <w:rsid w:val="00C50A77"/>
    <w:rsid w:val="00C53128"/>
    <w:rsid w:val="00C6017A"/>
    <w:rsid w:val="00C702EB"/>
    <w:rsid w:val="00C7042D"/>
    <w:rsid w:val="00C74692"/>
    <w:rsid w:val="00C77CD4"/>
    <w:rsid w:val="00C81524"/>
    <w:rsid w:val="00C81B95"/>
    <w:rsid w:val="00C85ACE"/>
    <w:rsid w:val="00C87C3E"/>
    <w:rsid w:val="00C90C61"/>
    <w:rsid w:val="00C940B1"/>
    <w:rsid w:val="00C9425F"/>
    <w:rsid w:val="00CA74BA"/>
    <w:rsid w:val="00CA7F29"/>
    <w:rsid w:val="00CB304B"/>
    <w:rsid w:val="00CB3502"/>
    <w:rsid w:val="00CC0FC8"/>
    <w:rsid w:val="00CC2DFB"/>
    <w:rsid w:val="00CC4B0E"/>
    <w:rsid w:val="00CC5E3A"/>
    <w:rsid w:val="00CC6909"/>
    <w:rsid w:val="00CD591B"/>
    <w:rsid w:val="00CE0CB3"/>
    <w:rsid w:val="00CE4A68"/>
    <w:rsid w:val="00CF2BEE"/>
    <w:rsid w:val="00CF404E"/>
    <w:rsid w:val="00CF445B"/>
    <w:rsid w:val="00CF4DB3"/>
    <w:rsid w:val="00CF698A"/>
    <w:rsid w:val="00D04148"/>
    <w:rsid w:val="00D11974"/>
    <w:rsid w:val="00D16478"/>
    <w:rsid w:val="00D22838"/>
    <w:rsid w:val="00D232A1"/>
    <w:rsid w:val="00D23DB1"/>
    <w:rsid w:val="00D274D8"/>
    <w:rsid w:val="00D27C04"/>
    <w:rsid w:val="00D27E12"/>
    <w:rsid w:val="00D42A7D"/>
    <w:rsid w:val="00D4304D"/>
    <w:rsid w:val="00D45EF4"/>
    <w:rsid w:val="00D47951"/>
    <w:rsid w:val="00D50CEC"/>
    <w:rsid w:val="00D51A49"/>
    <w:rsid w:val="00D53C13"/>
    <w:rsid w:val="00D557A2"/>
    <w:rsid w:val="00D57A51"/>
    <w:rsid w:val="00D62899"/>
    <w:rsid w:val="00D638A3"/>
    <w:rsid w:val="00D63B1D"/>
    <w:rsid w:val="00D678B0"/>
    <w:rsid w:val="00D709C0"/>
    <w:rsid w:val="00D81793"/>
    <w:rsid w:val="00D84061"/>
    <w:rsid w:val="00D84525"/>
    <w:rsid w:val="00D940E8"/>
    <w:rsid w:val="00D9435C"/>
    <w:rsid w:val="00DA6D2C"/>
    <w:rsid w:val="00DB077D"/>
    <w:rsid w:val="00DB2BAC"/>
    <w:rsid w:val="00DB587B"/>
    <w:rsid w:val="00DB7F34"/>
    <w:rsid w:val="00DC0347"/>
    <w:rsid w:val="00DC4661"/>
    <w:rsid w:val="00DD16C2"/>
    <w:rsid w:val="00DD201E"/>
    <w:rsid w:val="00DD21E9"/>
    <w:rsid w:val="00DD42F3"/>
    <w:rsid w:val="00DF1172"/>
    <w:rsid w:val="00E0089B"/>
    <w:rsid w:val="00E00B51"/>
    <w:rsid w:val="00E0722D"/>
    <w:rsid w:val="00E13960"/>
    <w:rsid w:val="00E231B5"/>
    <w:rsid w:val="00E23349"/>
    <w:rsid w:val="00E2758C"/>
    <w:rsid w:val="00E27FC7"/>
    <w:rsid w:val="00E303A2"/>
    <w:rsid w:val="00E31BF5"/>
    <w:rsid w:val="00E3673C"/>
    <w:rsid w:val="00E4336F"/>
    <w:rsid w:val="00E44E95"/>
    <w:rsid w:val="00E45628"/>
    <w:rsid w:val="00E46089"/>
    <w:rsid w:val="00E51237"/>
    <w:rsid w:val="00E51B98"/>
    <w:rsid w:val="00E52CDE"/>
    <w:rsid w:val="00E62AFB"/>
    <w:rsid w:val="00E6558B"/>
    <w:rsid w:val="00E72101"/>
    <w:rsid w:val="00E727B6"/>
    <w:rsid w:val="00E72D4E"/>
    <w:rsid w:val="00E7319A"/>
    <w:rsid w:val="00E838E1"/>
    <w:rsid w:val="00E857DE"/>
    <w:rsid w:val="00E85BC3"/>
    <w:rsid w:val="00E8759F"/>
    <w:rsid w:val="00E9051D"/>
    <w:rsid w:val="00E93F10"/>
    <w:rsid w:val="00E95904"/>
    <w:rsid w:val="00EA3AB7"/>
    <w:rsid w:val="00EB21C5"/>
    <w:rsid w:val="00EB24C2"/>
    <w:rsid w:val="00EB2BD0"/>
    <w:rsid w:val="00EB63B6"/>
    <w:rsid w:val="00EC569D"/>
    <w:rsid w:val="00ED0009"/>
    <w:rsid w:val="00ED0F3D"/>
    <w:rsid w:val="00EE7E10"/>
    <w:rsid w:val="00EF2D26"/>
    <w:rsid w:val="00F00C9C"/>
    <w:rsid w:val="00F01FF9"/>
    <w:rsid w:val="00F066CC"/>
    <w:rsid w:val="00F07027"/>
    <w:rsid w:val="00F101F8"/>
    <w:rsid w:val="00F13086"/>
    <w:rsid w:val="00F374A8"/>
    <w:rsid w:val="00F452E3"/>
    <w:rsid w:val="00F4638B"/>
    <w:rsid w:val="00F46A4F"/>
    <w:rsid w:val="00F5472C"/>
    <w:rsid w:val="00F56A1E"/>
    <w:rsid w:val="00F6386C"/>
    <w:rsid w:val="00F64AB7"/>
    <w:rsid w:val="00F65A50"/>
    <w:rsid w:val="00F66008"/>
    <w:rsid w:val="00F66E28"/>
    <w:rsid w:val="00F70D95"/>
    <w:rsid w:val="00F76A67"/>
    <w:rsid w:val="00F80E93"/>
    <w:rsid w:val="00F84A55"/>
    <w:rsid w:val="00F907DA"/>
    <w:rsid w:val="00F90C69"/>
    <w:rsid w:val="00F920F5"/>
    <w:rsid w:val="00F92B4E"/>
    <w:rsid w:val="00F97C4A"/>
    <w:rsid w:val="00FA4E48"/>
    <w:rsid w:val="00FA7D58"/>
    <w:rsid w:val="00FC1076"/>
    <w:rsid w:val="00FC6A9D"/>
    <w:rsid w:val="00FD4BB4"/>
    <w:rsid w:val="00FD5208"/>
    <w:rsid w:val="00FD53FD"/>
    <w:rsid w:val="00FD6420"/>
    <w:rsid w:val="00FD7C04"/>
    <w:rsid w:val="00FE298A"/>
    <w:rsid w:val="00FE3E84"/>
    <w:rsid w:val="00FF1DE7"/>
    <w:rsid w:val="00FF51C8"/>
    <w:rsid w:val="00FF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6"/>
    <o:shapelayout v:ext="edit">
      <o:idmap v:ext="edit" data="1"/>
    </o:shapelayout>
  </w:shapeDefaults>
  <w:decimalSymbol w:val=","/>
  <w:listSeparator w:val=";"/>
  <w14:docId w14:val="43AFC5E3"/>
  <w15:chartTrackingRefBased/>
  <w15:docId w15:val="{375AB110-3D85-45ED-AED6-518D8AEF3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5A6DCB"/>
    <w:pPr>
      <w:spacing w:after="120" w:line="264" w:lineRule="auto"/>
    </w:pPr>
    <w:rPr>
      <w:rFonts w:ascii="Arial" w:hAnsi="Arial"/>
      <w:sz w:val="22"/>
    </w:rPr>
  </w:style>
  <w:style w:type="paragraph" w:styleId="berschrift1">
    <w:name w:val="heading 1"/>
    <w:next w:val="Standard"/>
    <w:qFormat/>
    <w:pPr>
      <w:keepNext/>
      <w:numPr>
        <w:numId w:val="3"/>
      </w:numPr>
      <w:spacing w:before="360" w:after="180"/>
      <w:outlineLvl w:val="0"/>
    </w:pPr>
    <w:rPr>
      <w:rFonts w:ascii="Arial" w:hAnsi="Arial"/>
      <w:b/>
      <w:noProof/>
      <w:kern w:val="28"/>
      <w:sz w:val="28"/>
    </w:rPr>
  </w:style>
  <w:style w:type="paragraph" w:styleId="berschrift2">
    <w:name w:val="heading 2"/>
    <w:next w:val="Standard"/>
    <w:qFormat/>
    <w:pPr>
      <w:keepNext/>
      <w:numPr>
        <w:ilvl w:val="1"/>
        <w:numId w:val="4"/>
      </w:numPr>
      <w:spacing w:before="180" w:after="120"/>
      <w:outlineLvl w:val="1"/>
    </w:pPr>
    <w:rPr>
      <w:rFonts w:ascii="Arial" w:hAnsi="Arial"/>
      <w:b/>
      <w:noProof/>
      <w:sz w:val="24"/>
    </w:rPr>
  </w:style>
  <w:style w:type="paragraph" w:styleId="berschrift3">
    <w:name w:val="heading 3"/>
    <w:next w:val="Standard"/>
    <w:qFormat/>
    <w:pPr>
      <w:keepNext/>
      <w:numPr>
        <w:ilvl w:val="2"/>
        <w:numId w:val="5"/>
      </w:numPr>
      <w:spacing w:before="120" w:after="120" w:line="264" w:lineRule="auto"/>
      <w:outlineLvl w:val="2"/>
    </w:pPr>
    <w:rPr>
      <w:rFonts w:ascii="Arial" w:hAnsi="Arial"/>
      <w:b/>
      <w:noProof/>
      <w:sz w:val="24"/>
    </w:rPr>
  </w:style>
  <w:style w:type="paragraph" w:styleId="berschrift4">
    <w:name w:val="heading 4"/>
    <w:next w:val="Standard"/>
    <w:autoRedefine/>
    <w:qFormat/>
    <w:pPr>
      <w:keepNext/>
      <w:spacing w:before="120" w:after="120"/>
      <w:outlineLvl w:val="3"/>
    </w:pPr>
    <w:rPr>
      <w:rFonts w:ascii="Arial" w:hAnsi="Arial"/>
      <w:b/>
      <w:noProof/>
      <w:sz w:val="22"/>
    </w:rPr>
  </w:style>
  <w:style w:type="paragraph" w:styleId="berschrift5">
    <w:name w:val="heading 5"/>
    <w:next w:val="Standard"/>
    <w:qFormat/>
    <w:pPr>
      <w:spacing w:before="60" w:after="60"/>
      <w:outlineLvl w:val="4"/>
    </w:pPr>
    <w:rPr>
      <w:rFonts w:ascii="Arial" w:hAnsi="Arial"/>
      <w:noProof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ender">
    <w:name w:val="Absender"/>
    <w:pPr>
      <w:framePr w:w="3119" w:h="1418" w:hRule="exact" w:hSpace="142" w:vSpace="142" w:wrap="around" w:hAnchor="margin" w:x="6522" w:y="3120" w:anchorLock="1"/>
    </w:pPr>
    <w:rPr>
      <w:rFonts w:ascii="Arial" w:hAnsi="Arial"/>
      <w:noProof/>
      <w:sz w:val="22"/>
    </w:rPr>
  </w:style>
  <w:style w:type="paragraph" w:customStyle="1" w:styleId="Adresse">
    <w:name w:val="Adresse"/>
    <w:pPr>
      <w:framePr w:w="4820" w:h="2552" w:hRule="exact" w:hSpace="142" w:vSpace="142" w:wrap="around" w:hAnchor="margin" w:x="1" w:y="1872" w:anchorLock="1"/>
    </w:pPr>
    <w:rPr>
      <w:rFonts w:ascii="Arial" w:hAnsi="Arial"/>
      <w:noProof/>
      <w:sz w:val="22"/>
    </w:rPr>
  </w:style>
  <w:style w:type="paragraph" w:customStyle="1" w:styleId="AufzhlungPfeil">
    <w:name w:val="Aufzählung Pfeil"/>
    <w:basedOn w:val="Standard"/>
    <w:rsid w:val="00091389"/>
    <w:pPr>
      <w:tabs>
        <w:tab w:val="num" w:pos="851"/>
      </w:tabs>
      <w:ind w:left="851" w:hanging="567"/>
    </w:pPr>
    <w:rPr>
      <w:noProof/>
    </w:rPr>
  </w:style>
  <w:style w:type="paragraph" w:customStyle="1" w:styleId="AufzhlungPunkt">
    <w:name w:val="Aufzählung Punkt"/>
    <w:basedOn w:val="Standard"/>
    <w:rsid w:val="000725BE"/>
    <w:pPr>
      <w:numPr>
        <w:numId w:val="1"/>
      </w:numPr>
      <w:tabs>
        <w:tab w:val="clear" w:pos="1418"/>
        <w:tab w:val="num" w:pos="851"/>
      </w:tabs>
      <w:ind w:left="851"/>
    </w:pPr>
  </w:style>
  <w:style w:type="paragraph" w:customStyle="1" w:styleId="AuzhlungPfeil">
    <w:name w:val="Auzählung Pfeil"/>
    <w:basedOn w:val="Standard"/>
    <w:rsid w:val="000725BE"/>
    <w:pPr>
      <w:numPr>
        <w:numId w:val="2"/>
      </w:numPr>
    </w:pPr>
    <w:rPr>
      <w:noProof/>
    </w:rPr>
  </w:style>
  <w:style w:type="paragraph" w:styleId="Beschriftung">
    <w:name w:val="caption"/>
    <w:next w:val="Standard"/>
    <w:qFormat/>
    <w:pPr>
      <w:spacing w:after="120"/>
    </w:pPr>
    <w:rPr>
      <w:i/>
      <w:noProof/>
    </w:rPr>
  </w:style>
  <w:style w:type="paragraph" w:customStyle="1" w:styleId="Bestimmungen">
    <w:name w:val="Bestimmungen"/>
    <w:basedOn w:val="Standard"/>
    <w:rsid w:val="000725BE"/>
    <w:rPr>
      <w:sz w:val="16"/>
    </w:rPr>
  </w:style>
  <w:style w:type="paragraph" w:customStyle="1" w:styleId="Betreff">
    <w:name w:val="Betreff"/>
    <w:next w:val="Standard"/>
    <w:pPr>
      <w:spacing w:before="180" w:after="120" w:line="264" w:lineRule="auto"/>
    </w:pPr>
    <w:rPr>
      <w:rFonts w:ascii="Arial" w:hAnsi="Arial"/>
      <w:b/>
      <w:noProof/>
      <w:sz w:val="24"/>
    </w:rPr>
  </w:style>
  <w:style w:type="paragraph" w:customStyle="1" w:styleId="Bild">
    <w:name w:val="Bild"/>
    <w:basedOn w:val="Standard"/>
    <w:next w:val="Standard"/>
    <w:autoRedefine/>
    <w:pPr>
      <w:spacing w:before="160"/>
      <w:jc w:val="center"/>
    </w:pPr>
  </w:style>
  <w:style w:type="paragraph" w:customStyle="1" w:styleId="ComputerCode">
    <w:name w:val="ComputerCode"/>
    <w:pPr>
      <w:tabs>
        <w:tab w:val="left" w:pos="964"/>
      </w:tabs>
    </w:pPr>
    <w:rPr>
      <w:rFonts w:ascii="Courier" w:hAnsi="Courier"/>
      <w:noProof/>
    </w:rPr>
  </w:style>
  <w:style w:type="paragraph" w:customStyle="1" w:styleId="Definition">
    <w:name w:val="Definition"/>
    <w:basedOn w:val="Standard"/>
    <w:next w:val="Standard"/>
    <w:pPr>
      <w:tabs>
        <w:tab w:val="left" w:pos="1418"/>
      </w:tabs>
      <w:spacing w:before="120"/>
      <w:ind w:left="1418" w:hanging="1418"/>
      <w:jc w:val="both"/>
    </w:pPr>
  </w:style>
  <w:style w:type="paragraph" w:styleId="Funotentext">
    <w:name w:val="footnote text"/>
    <w:basedOn w:val="Standard"/>
    <w:semiHidden/>
    <w:pPr>
      <w:ind w:left="113" w:hanging="113"/>
      <w:jc w:val="both"/>
    </w:pPr>
  </w:style>
  <w:style w:type="character" w:styleId="Funotenzeichen">
    <w:name w:val="footnote reference"/>
    <w:semiHidden/>
    <w:rPr>
      <w:rFonts w:ascii="Arial" w:hAnsi="Arial"/>
      <w:dstrike w:val="0"/>
      <w:noProof/>
      <w:color w:val="auto"/>
      <w:sz w:val="16"/>
      <w:vertAlign w:val="superscript"/>
    </w:rPr>
  </w:style>
  <w:style w:type="paragraph" w:styleId="Fuzeile">
    <w:name w:val="footer"/>
    <w:pPr>
      <w:tabs>
        <w:tab w:val="right" w:pos="9072"/>
      </w:tabs>
    </w:pPr>
    <w:rPr>
      <w:rFonts w:ascii="Arial" w:hAnsi="Arial"/>
      <w:noProof/>
      <w:sz w:val="12"/>
    </w:rPr>
  </w:style>
  <w:style w:type="character" w:customStyle="1" w:styleId="BesuchterHyperlink">
    <w:name w:val="BesuchterHyperlink"/>
    <w:rPr>
      <w:rFonts w:ascii="Arial" w:hAnsi="Arial"/>
      <w:color w:val="800080"/>
      <w:sz w:val="22"/>
      <w:u w:val="single"/>
    </w:rPr>
  </w:style>
  <w:style w:type="character" w:styleId="Link">
    <w:name w:val="Hyperlink"/>
    <w:rPr>
      <w:rFonts w:ascii="Arial" w:hAnsi="Arial"/>
      <w:noProof/>
      <w:color w:val="0000FF"/>
      <w:sz w:val="22"/>
      <w:u w:val="single"/>
    </w:rPr>
  </w:style>
  <w:style w:type="paragraph" w:styleId="Kopfzeile">
    <w:name w:val="header"/>
    <w:pPr>
      <w:pBdr>
        <w:bottom w:val="single" w:sz="4" w:space="1" w:color="auto"/>
      </w:pBdr>
      <w:tabs>
        <w:tab w:val="right" w:pos="9072"/>
      </w:tabs>
      <w:spacing w:before="240"/>
    </w:pPr>
    <w:rPr>
      <w:rFonts w:ascii="Arial" w:hAnsi="Arial"/>
      <w:noProof/>
    </w:rPr>
  </w:style>
  <w:style w:type="paragraph" w:customStyle="1" w:styleId="Literatur">
    <w:name w:val="Literatur"/>
    <w:basedOn w:val="Standard"/>
    <w:rsid w:val="000725BE"/>
    <w:pPr>
      <w:spacing w:before="240"/>
    </w:pPr>
  </w:style>
  <w:style w:type="paragraph" w:styleId="Standardeinzug">
    <w:name w:val="Normal Indent"/>
    <w:basedOn w:val="Standard"/>
    <w:autoRedefine/>
    <w:pPr>
      <w:ind w:left="851"/>
    </w:pPr>
  </w:style>
  <w:style w:type="paragraph" w:customStyle="1" w:styleId="Tabellentext">
    <w:name w:val="Tabellentext"/>
    <w:pPr>
      <w:spacing w:before="60" w:after="60"/>
    </w:pPr>
    <w:rPr>
      <w:rFonts w:ascii="Arial" w:hAnsi="Arial"/>
      <w:noProof/>
    </w:rPr>
  </w:style>
  <w:style w:type="paragraph" w:styleId="Titel">
    <w:name w:val="Title"/>
    <w:next w:val="Standard"/>
    <w:qFormat/>
    <w:pPr>
      <w:spacing w:after="60" w:line="264" w:lineRule="auto"/>
      <w:outlineLvl w:val="0"/>
    </w:pPr>
    <w:rPr>
      <w:rFonts w:ascii="Arial" w:hAnsi="Arial"/>
      <w:b/>
      <w:noProof/>
      <w:kern w:val="28"/>
      <w:sz w:val="36"/>
    </w:rPr>
  </w:style>
  <w:style w:type="paragraph" w:customStyle="1" w:styleId="Top">
    <w:name w:val="Top"/>
    <w:next w:val="Standard"/>
    <w:pPr>
      <w:spacing w:before="180" w:after="120" w:line="264" w:lineRule="auto"/>
      <w:ind w:left="1134" w:hanging="1134"/>
    </w:pPr>
    <w:rPr>
      <w:rFonts w:ascii="Arial" w:hAnsi="Arial"/>
      <w:b/>
      <w:noProof/>
      <w:sz w:val="24"/>
    </w:rPr>
  </w:style>
  <w:style w:type="paragraph" w:customStyle="1" w:styleId="UNITY-Info">
    <w:name w:val="UNITY-Info"/>
    <w:rPr>
      <w:rFonts w:ascii="Arial" w:hAnsi="Arial"/>
      <w:noProof/>
      <w:color w:val="808080"/>
      <w:sz w:val="12"/>
    </w:rPr>
  </w:style>
  <w:style w:type="paragraph" w:styleId="Verzeichnis1">
    <w:name w:val="toc 1"/>
    <w:next w:val="Standard"/>
    <w:autoRedefine/>
    <w:semiHidden/>
    <w:pPr>
      <w:tabs>
        <w:tab w:val="left" w:pos="567"/>
        <w:tab w:val="right" w:leader="dot" w:pos="9639"/>
      </w:tabs>
      <w:spacing w:before="360" w:after="120" w:line="264" w:lineRule="auto"/>
      <w:ind w:left="567" w:hanging="567"/>
    </w:pPr>
    <w:rPr>
      <w:rFonts w:ascii="Arial" w:hAnsi="Arial"/>
      <w:b/>
      <w:noProof/>
      <w:sz w:val="24"/>
    </w:rPr>
  </w:style>
  <w:style w:type="paragraph" w:styleId="Verzeichnis2">
    <w:name w:val="toc 2"/>
    <w:next w:val="Standard"/>
    <w:autoRedefine/>
    <w:semiHidden/>
    <w:pPr>
      <w:tabs>
        <w:tab w:val="left" w:pos="1134"/>
        <w:tab w:val="right" w:pos="9639"/>
      </w:tabs>
      <w:spacing w:before="60" w:after="60"/>
      <w:ind w:left="1134" w:hanging="567"/>
    </w:pPr>
    <w:rPr>
      <w:rFonts w:ascii="Arial" w:hAnsi="Arial"/>
      <w:noProof/>
      <w:sz w:val="24"/>
    </w:rPr>
  </w:style>
  <w:style w:type="paragraph" w:styleId="Verzeichnis3">
    <w:name w:val="toc 3"/>
    <w:next w:val="Standard"/>
    <w:autoRedefine/>
    <w:semiHidden/>
    <w:pPr>
      <w:tabs>
        <w:tab w:val="left" w:pos="1701"/>
        <w:tab w:val="right" w:leader="dot" w:pos="9639"/>
      </w:tabs>
      <w:spacing w:after="60" w:line="264" w:lineRule="auto"/>
      <w:ind w:left="1701" w:hanging="567"/>
    </w:pPr>
    <w:rPr>
      <w:rFonts w:ascii="Arial" w:hAnsi="Arial"/>
      <w:noProof/>
    </w:rPr>
  </w:style>
  <w:style w:type="character" w:styleId="Seitenzahl">
    <w:name w:val="page number"/>
    <w:basedOn w:val="Absatz-Standardschriftart"/>
  </w:style>
  <w:style w:type="table" w:styleId="Tabellenraster">
    <w:name w:val="Table Grid"/>
    <w:basedOn w:val="NormaleTabelle"/>
    <w:rsid w:val="000725BE"/>
    <w:pPr>
      <w:spacing w:after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semiHidden/>
    <w:rsid w:val="003F0D0F"/>
    <w:rPr>
      <w:rFonts w:ascii="Tahoma" w:hAnsi="Tahoma" w:cs="Tahoma"/>
      <w:sz w:val="16"/>
      <w:szCs w:val="16"/>
    </w:rPr>
  </w:style>
  <w:style w:type="paragraph" w:customStyle="1" w:styleId="FormatvorlageBestimmungen11ptNach0ptZeilenabstandeinfach">
    <w:name w:val="Formatvorlage Bestimmungen + 11 pt Nach:  0 pt Zeilenabstand:  einfach"/>
    <w:basedOn w:val="Bestimmungen"/>
    <w:rsid w:val="000725BE"/>
    <w:pPr>
      <w:spacing w:after="0" w:line="240" w:lineRule="auto"/>
    </w:pPr>
    <w:rPr>
      <w:sz w:val="22"/>
    </w:rPr>
  </w:style>
  <w:style w:type="paragraph" w:customStyle="1" w:styleId="FormatvorlageBestimmungen11ptNach3ptZeilenabstandeinfach">
    <w:name w:val="Formatvorlage Bestimmungen + 11 pt Nach:  3 pt Zeilenabstand:  einfach"/>
    <w:basedOn w:val="Bestimmungen"/>
    <w:rsid w:val="000725BE"/>
    <w:pPr>
      <w:spacing w:after="60" w:line="240" w:lineRule="auto"/>
    </w:pPr>
    <w:rPr>
      <w:sz w:val="22"/>
    </w:rPr>
  </w:style>
  <w:style w:type="paragraph" w:customStyle="1" w:styleId="FormatvorlageLinks006cmNach0ptZeilenabstandeinfach">
    <w:name w:val="Formatvorlage Links:  006 cm Nach:  0 pt Zeilenabstand:  einfach"/>
    <w:basedOn w:val="Standard"/>
    <w:rsid w:val="000725BE"/>
    <w:pPr>
      <w:spacing w:after="0" w:line="240" w:lineRule="auto"/>
      <w:ind w:left="34"/>
    </w:pPr>
  </w:style>
  <w:style w:type="character" w:styleId="Intensivhervorheb">
    <w:name w:val="Intense Emphasis"/>
    <w:uiPriority w:val="21"/>
    <w:qFormat/>
    <w:rsid w:val="00896896"/>
    <w:rPr>
      <w:b/>
      <w:bCs/>
      <w:i/>
      <w:iCs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4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D:\Schaefer\SM_Lit\99_Vorlagen\Dokumentenvorlagen\Normal_mit_Logo_V_1_0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84DBAC-DFD6-E345-ADED-42A1EB5DA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D:\Schaefer\SM_Lit\99_Vorlagen\Dokumentenvorlagen\Normal_mit_Logo_V_1_0.dot</Template>
  <TotalTime>0</TotalTime>
  <Pages>5</Pages>
  <Words>159</Words>
  <Characters>1005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Anwendungsszenarien</vt:lpstr>
    </vt:vector>
  </TitlesOfParts>
  <Company>Smart Mechatronics GmbH</Company>
  <LinksUpToDate>false</LinksUpToDate>
  <CharactersWithSpaces>1162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Anwendungsszenarien</dc:title>
  <dc:subject>Hubsäulensteuerung</dc:subject>
  <dc:creator>Axel.Witting@smartmechatronics.de</dc:creator>
  <cp:keywords/>
  <cp:lastModifiedBy>Hannes Dittmann</cp:lastModifiedBy>
  <cp:revision>33</cp:revision>
  <cp:lastPrinted>2018-02-22T00:54:00Z</cp:lastPrinted>
  <dcterms:created xsi:type="dcterms:W3CDTF">2017-11-15T11:55:00Z</dcterms:created>
  <dcterms:modified xsi:type="dcterms:W3CDTF">2020-02-18T13:18:00Z</dcterms:modified>
  <cp:contentStatus>preliminary</cp:contentStatus>
</cp:coreProperties>
</file>